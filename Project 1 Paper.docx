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D3A4D" w14:textId="7F3D608F" w:rsidR="0023145B" w:rsidRDefault="00BE4CE0">
      <w:pPr>
        <w:pStyle w:val="NoSpacing"/>
      </w:pPr>
      <w:r>
        <w:t>Andrew Mayak</w:t>
      </w:r>
    </w:p>
    <w:p w14:paraId="25F2A41F" w14:textId="0A79A821" w:rsidR="0023145B" w:rsidRDefault="00BE4CE0">
      <w:pPr>
        <w:pStyle w:val="NoSpacing"/>
      </w:pPr>
      <w:r>
        <w:t>Professor Yang</w:t>
      </w:r>
    </w:p>
    <w:p w14:paraId="688EEE62" w14:textId="33B2D5D0" w:rsidR="0023145B" w:rsidRDefault="00BE4CE0">
      <w:pPr>
        <w:pStyle w:val="NoSpacing"/>
      </w:pPr>
      <w:r>
        <w:t>CMPSC 132</w:t>
      </w:r>
    </w:p>
    <w:p w14:paraId="4E5C1D7C" w14:textId="56CF648F" w:rsidR="0023145B" w:rsidRDefault="00BE4CE0">
      <w:pPr>
        <w:pStyle w:val="NoSpacing"/>
      </w:pPr>
      <w:r>
        <w:t>March 4, 2025</w:t>
      </w:r>
    </w:p>
    <w:p w14:paraId="301B3A1A" w14:textId="74D6DC0C" w:rsidR="0023145B" w:rsidRDefault="00BE4CE0" w:rsidP="00BE4CE0">
      <w:pPr>
        <w:pStyle w:val="Title"/>
      </w:pPr>
      <w:r>
        <w:t>Project-</w:t>
      </w:r>
      <w:r w:rsidR="00FB5C4B">
        <w:t xml:space="preserve"> </w:t>
      </w:r>
      <w:r>
        <w:t>1</w:t>
      </w:r>
    </w:p>
    <w:p w14:paraId="6544A3A5" w14:textId="77777777" w:rsidR="00BE4CE0" w:rsidRDefault="00BE4CE0" w:rsidP="00BE4CE0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ind w:left="1095"/>
        <w:rPr>
          <w:rFonts w:eastAsia="Times New Roman" w:cstheme="minorHAnsi"/>
          <w:color w:val="2D3B45"/>
          <w:lang w:eastAsia="en-US"/>
        </w:rPr>
      </w:pPr>
      <w:r w:rsidRPr="00BE4CE0">
        <w:rPr>
          <w:rFonts w:eastAsia="Times New Roman" w:cstheme="minorHAnsi"/>
          <w:color w:val="2D3B45"/>
          <w:lang w:eastAsia="en-US"/>
        </w:rPr>
        <w:t>Description of the project </w:t>
      </w:r>
    </w:p>
    <w:p w14:paraId="26A8C3B7" w14:textId="6EFBD06A" w:rsidR="00BE4CE0" w:rsidRDefault="00BE4CE0" w:rsidP="00BE4CE0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 w:rsidRPr="00BE4CE0">
        <w:rPr>
          <w:rFonts w:asciiTheme="majorHAnsi" w:eastAsia="Times New Roman" w:hAnsiTheme="majorHAnsi" w:cstheme="majorHAnsi"/>
          <w:color w:val="2D3B45"/>
          <w:lang w:eastAsia="en-US"/>
        </w:rPr>
        <w:t>This is a project that implements a</w:t>
      </w:r>
      <w:r w:rsidRPr="00BE4CE0">
        <w:rPr>
          <w:rStyle w:val="apple-converted-space"/>
          <w:rFonts w:asciiTheme="majorHAnsi" w:hAnsiTheme="majorHAnsi" w:cstheme="majorHAnsi"/>
          <w:color w:val="2D3B45"/>
          <w:shd w:val="clear" w:color="auto" w:fill="FFFFFF"/>
        </w:rPr>
        <w:t> </w:t>
      </w:r>
      <w:r w:rsidRPr="00BE4CE0">
        <w:rPr>
          <w:rFonts w:asciiTheme="majorHAnsi" w:hAnsiTheme="majorHAnsi" w:cstheme="majorHAnsi"/>
          <w:color w:val="2D3B45"/>
          <w:shd w:val="clear" w:color="auto" w:fill="FFFFFF"/>
        </w:rPr>
        <w:t>shopping cart system for an e-commerce platform</w:t>
      </w:r>
      <w:r>
        <w:rPr>
          <w:rFonts w:asciiTheme="majorHAnsi" w:hAnsiTheme="majorHAnsi" w:cstheme="majorHAnsi"/>
          <w:color w:val="2D3B45"/>
          <w:shd w:val="clear" w:color="auto" w:fill="FFFFFF"/>
        </w:rPr>
        <w:t>. This utilizes advanced object-oriented programming concepts.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This is composed of eight implemented classes:</w:t>
      </w:r>
    </w:p>
    <w:p w14:paraId="6C148F73" w14:textId="4ECBF372" w:rsidR="00BE4CE0" w:rsidRDefault="00BE4CE0" w:rsidP="00BE4CE0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Product Class</w:t>
      </w:r>
    </w:p>
    <w:p w14:paraId="2723C8D1" w14:textId="49A76120" w:rsidR="00BE4CE0" w:rsidRDefault="00BE4CE0" w:rsidP="00BE4CE0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Digital Product Class</w:t>
      </w:r>
    </w:p>
    <w:p w14:paraId="5386D27D" w14:textId="0435CCF1" w:rsidR="00BE4CE0" w:rsidRDefault="00BE4CE0" w:rsidP="00BE4CE0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Physical Product Class</w:t>
      </w:r>
    </w:p>
    <w:p w14:paraId="767D8222" w14:textId="44111847" w:rsidR="00BE4CE0" w:rsidRDefault="00BE4CE0" w:rsidP="00BE4CE0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Cart Class</w:t>
      </w:r>
    </w:p>
    <w:p w14:paraId="675999C8" w14:textId="36643316" w:rsidR="00BE4CE0" w:rsidRDefault="00BE4CE0" w:rsidP="00BE4CE0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User Class</w:t>
      </w:r>
    </w:p>
    <w:p w14:paraId="112315D2" w14:textId="40ABE5E4" w:rsidR="00BE4CE0" w:rsidRDefault="00BE4CE0" w:rsidP="00BE4CE0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Discount Class</w:t>
      </w:r>
    </w:p>
    <w:p w14:paraId="7F9B75A2" w14:textId="6E85C21E" w:rsidR="00BE4CE0" w:rsidRDefault="00BE4CE0" w:rsidP="00BE4CE0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Percentage Discount Class</w:t>
      </w:r>
    </w:p>
    <w:p w14:paraId="61F8E7AB" w14:textId="04038855" w:rsidR="00BE4CE0" w:rsidRDefault="00BE4CE0" w:rsidP="00BE4CE0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Fixed Amount Discount Cass</w:t>
      </w:r>
    </w:p>
    <w:p w14:paraId="3C6BB746" w14:textId="44B98B6B" w:rsidR="00BE4CE0" w:rsidRDefault="008107C1" w:rsidP="00BE4CE0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This Project </w:t>
      </w:r>
      <w:r w:rsidR="00BE4CE0">
        <w:rPr>
          <w:rFonts w:asciiTheme="majorHAnsi" w:eastAsia="Times New Roman" w:hAnsiTheme="majorHAnsi" w:cstheme="majorHAnsi"/>
          <w:color w:val="2D3B45"/>
          <w:lang w:eastAsia="en-US"/>
        </w:rPr>
        <w:t>implement</w:t>
      </w:r>
      <w:r>
        <w:rPr>
          <w:rFonts w:asciiTheme="majorHAnsi" w:eastAsia="Times New Roman" w:hAnsiTheme="majorHAnsi" w:cstheme="majorHAnsi"/>
          <w:color w:val="2D3B45"/>
          <w:lang w:eastAsia="en-US"/>
        </w:rPr>
        <w:t>s the main</w:t>
      </w:r>
      <w:r w:rsidR="00BE4CE0">
        <w:rPr>
          <w:rFonts w:asciiTheme="majorHAnsi" w:eastAsia="Times New Roman" w:hAnsiTheme="majorHAnsi" w:cstheme="majorHAnsi"/>
          <w:color w:val="2D3B45"/>
          <w:lang w:eastAsia="en-US"/>
        </w:rPr>
        <w:t xml:space="preserve"> object-oriented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principles</w:t>
      </w:r>
      <w:r w:rsidR="00BE4CE0">
        <w:rPr>
          <w:rFonts w:asciiTheme="majorHAnsi" w:eastAsia="Times New Roman" w:hAnsiTheme="majorHAnsi" w:cstheme="majorHAnsi"/>
          <w:color w:val="2D3B45"/>
          <w:lang w:eastAsia="en-US"/>
        </w:rPr>
        <w:t xml:space="preserve"> which are:</w:t>
      </w:r>
    </w:p>
    <w:p w14:paraId="7FA60A5E" w14:textId="77777777" w:rsidR="00BE4CE0" w:rsidRDefault="00BE4CE0" w:rsidP="00BE4CE0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encapsulation,</w:t>
      </w:r>
    </w:p>
    <w:p w14:paraId="495476E1" w14:textId="77777777" w:rsidR="00BE4CE0" w:rsidRDefault="00BE4CE0" w:rsidP="00BE4CE0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polymorphism</w:t>
      </w:r>
    </w:p>
    <w:p w14:paraId="5DF0E7B4" w14:textId="432AC314" w:rsidR="00BE4CE0" w:rsidRDefault="00BE4CE0" w:rsidP="00BE4CE0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abstraction</w:t>
      </w:r>
    </w:p>
    <w:p w14:paraId="46D28A68" w14:textId="5D7E04E5" w:rsidR="008107C1" w:rsidRDefault="008107C1" w:rsidP="008107C1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inheritance</w:t>
      </w:r>
    </w:p>
    <w:p w14:paraId="6CD8D523" w14:textId="77777777" w:rsidR="008107C1" w:rsidRPr="008107C1" w:rsidRDefault="008107C1" w:rsidP="008107C1">
      <w:p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</w:p>
    <w:p w14:paraId="586DE5DC" w14:textId="77777777" w:rsidR="00BE4CE0" w:rsidRPr="00BE4CE0" w:rsidRDefault="00BE4CE0" w:rsidP="00BE4CE0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ind w:left="1095"/>
        <w:rPr>
          <w:rFonts w:eastAsia="Times New Roman" w:cstheme="minorHAnsi"/>
          <w:color w:val="2D3B45"/>
          <w:lang w:eastAsia="en-US"/>
        </w:rPr>
      </w:pPr>
      <w:r w:rsidRPr="00BE4CE0">
        <w:rPr>
          <w:rFonts w:eastAsia="Times New Roman" w:cstheme="minorHAnsi"/>
          <w:color w:val="2D3B45"/>
          <w:lang w:eastAsia="en-US"/>
        </w:rPr>
        <w:t>Structure of the code with diagram and some comments regarding structure</w:t>
      </w:r>
    </w:p>
    <w:p w14:paraId="0B181A71" w14:textId="77777777" w:rsidR="00BE4CE0" w:rsidRDefault="00BE4CE0" w:rsidP="00BE4CE0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ind w:left="2190"/>
        <w:rPr>
          <w:rFonts w:eastAsia="Times New Roman" w:cstheme="minorHAnsi"/>
          <w:color w:val="2D3B45"/>
          <w:lang w:eastAsia="en-US"/>
        </w:rPr>
      </w:pPr>
      <w:r w:rsidRPr="00BE4CE0">
        <w:rPr>
          <w:rFonts w:eastAsia="Times New Roman" w:cstheme="minorHAnsi"/>
          <w:color w:val="2D3B45"/>
          <w:lang w:eastAsia="en-US"/>
        </w:rPr>
        <w:t>Block diagram or flow chat which shows the overall structure of your implementation</w:t>
      </w:r>
    </w:p>
    <w:p w14:paraId="20A1B83D" w14:textId="0EF976A2" w:rsidR="00FB5C4B" w:rsidRDefault="00331D70" w:rsidP="00FB5C4B">
      <w:p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noProof/>
          <w:color w:val="2D3B45"/>
          <w:lang w:eastAsia="en-US"/>
        </w:rPr>
        <w:lastRenderedPageBreak/>
        <w:drawing>
          <wp:inline distT="0" distB="0" distL="0" distR="0" wp14:anchorId="1348F0AF" wp14:editId="20540266">
            <wp:extent cx="5943600" cy="3343275"/>
            <wp:effectExtent l="0" t="0" r="0" b="0"/>
            <wp:docPr id="1096214777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14777" name="Picture 1" descr="A diagram of a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8A66" w14:textId="77777777" w:rsidR="000F6203" w:rsidRPr="00BE4CE0" w:rsidRDefault="000F6203" w:rsidP="000F6203">
      <w:p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</w:p>
    <w:p w14:paraId="36BB1BA5" w14:textId="7DEF674B" w:rsidR="00BE4CE0" w:rsidRDefault="00DA087E" w:rsidP="00BE4CE0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ind w:left="2190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Here is a summary of the eight classes</w:t>
      </w:r>
    </w:p>
    <w:p w14:paraId="670F7C66" w14:textId="00C66709" w:rsidR="00DA087E" w:rsidRDefault="00DA087E" w:rsidP="00DA087E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Product Class – </w:t>
      </w:r>
      <w:r w:rsidR="000B2232">
        <w:rPr>
          <w:rFonts w:eastAsia="Times New Roman" w:cstheme="minorHAnsi"/>
          <w:color w:val="2D3B45"/>
          <w:lang w:eastAsia="en-US"/>
        </w:rPr>
        <w:t xml:space="preserve">This 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creates product with general </w:t>
      </w:r>
      <w:r w:rsidR="00C23E63">
        <w:rPr>
          <w:rFonts w:asciiTheme="majorHAnsi" w:eastAsia="Times New Roman" w:hAnsiTheme="majorHAnsi" w:cstheme="majorHAnsi"/>
          <w:color w:val="2D3B45"/>
          <w:lang w:eastAsia="en-US"/>
        </w:rPr>
        <w:t xml:space="preserve">attributes </w:t>
      </w:r>
    </w:p>
    <w:p w14:paraId="5824424D" w14:textId="654EA2C4" w:rsidR="00DA087E" w:rsidRDefault="00DA087E" w:rsidP="00DA087E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DigitalProduct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 - </w:t>
      </w:r>
      <w:r w:rsidR="000B2232">
        <w:rPr>
          <w:rFonts w:eastAsia="Times New Roman" w:cstheme="minorHAnsi"/>
          <w:color w:val="2D3B45"/>
          <w:lang w:eastAsia="en-US"/>
        </w:rPr>
        <w:t xml:space="preserve">This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creates digital product</w:t>
      </w:r>
      <w:r w:rsidR="00383229">
        <w:rPr>
          <w:rFonts w:asciiTheme="majorHAnsi" w:eastAsia="Times New Roman" w:hAnsiTheme="majorHAnsi" w:cstheme="majorHAnsi"/>
          <w:color w:val="2D3B45"/>
          <w:lang w:eastAsia="en-US"/>
        </w:rPr>
        <w:t>,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including</w:t>
      </w:r>
      <w:r w:rsidRPr="00DA087E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Product class </w:t>
      </w:r>
      <w:r w:rsidR="00C23E63">
        <w:rPr>
          <w:rFonts w:asciiTheme="majorHAnsi" w:eastAsia="Times New Roman" w:hAnsiTheme="majorHAnsi" w:cstheme="majorHAnsi"/>
          <w:color w:val="2D3B45"/>
          <w:lang w:eastAsia="en-US"/>
        </w:rPr>
        <w:t xml:space="preserve">attributes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along with digital attributes</w:t>
      </w:r>
    </w:p>
    <w:p w14:paraId="0210575F" w14:textId="24126186" w:rsidR="00DA087E" w:rsidRPr="00DA087E" w:rsidRDefault="00DA087E" w:rsidP="00DA087E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PhysicalProduct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Class-</w:t>
      </w:r>
      <w:r w:rsidRPr="00DA087E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 w:rsidR="000B2232">
        <w:rPr>
          <w:rFonts w:eastAsia="Times New Roman" w:cstheme="minorHAnsi"/>
          <w:color w:val="2D3B45"/>
          <w:lang w:eastAsia="en-US"/>
        </w:rPr>
        <w:t xml:space="preserve">This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creates physical product</w:t>
      </w:r>
      <w:r w:rsidR="00383229">
        <w:rPr>
          <w:rFonts w:asciiTheme="majorHAnsi" w:eastAsia="Times New Roman" w:hAnsiTheme="majorHAnsi" w:cstheme="majorHAnsi"/>
          <w:color w:val="2D3B45"/>
          <w:lang w:eastAsia="en-US"/>
        </w:rPr>
        <w:t>,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including</w:t>
      </w:r>
      <w:r w:rsidRPr="00DA087E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Product class </w:t>
      </w:r>
      <w:r w:rsidR="00B771EB">
        <w:rPr>
          <w:rFonts w:asciiTheme="majorHAnsi" w:eastAsia="Times New Roman" w:hAnsiTheme="majorHAnsi" w:cstheme="majorHAnsi"/>
          <w:color w:val="2D3B45"/>
          <w:lang w:eastAsia="en-US"/>
        </w:rPr>
        <w:t xml:space="preserve">attributes </w:t>
      </w:r>
      <w:r w:rsidR="00B771EB" w:rsidRPr="00DA087E">
        <w:rPr>
          <w:rFonts w:asciiTheme="majorHAnsi" w:eastAsia="Times New Roman" w:hAnsiTheme="majorHAnsi" w:cstheme="majorHAnsi"/>
          <w:color w:val="2D3B45"/>
          <w:lang w:eastAsia="en-US"/>
        </w:rPr>
        <w:t>along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with physical attributes</w:t>
      </w:r>
    </w:p>
    <w:p w14:paraId="0B510B0A" w14:textId="60A3DE34" w:rsidR="00DA087E" w:rsidRPr="00DA087E" w:rsidRDefault="00DA087E" w:rsidP="00DA087E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Cart Class – </w:t>
      </w:r>
      <w:r w:rsidR="000B2232">
        <w:rPr>
          <w:rFonts w:eastAsia="Times New Roman" w:cstheme="minorHAnsi"/>
          <w:color w:val="2D3B45"/>
          <w:lang w:eastAsia="en-US"/>
        </w:rPr>
        <w:t xml:space="preserve">This 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takes the </w:t>
      </w: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DigitalProduct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and </w:t>
      </w: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PhysicalProduct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Classes and adds whichever objects of either class </w:t>
      </w:r>
      <w:r w:rsidR="007D6D1A">
        <w:rPr>
          <w:rFonts w:asciiTheme="majorHAnsi" w:eastAsia="Times New Roman" w:hAnsiTheme="majorHAnsi" w:cstheme="majorHAnsi"/>
          <w:color w:val="2D3B45"/>
          <w:lang w:eastAsia="en-US"/>
        </w:rPr>
        <w:t>and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 w:rsidR="007D6D1A">
        <w:rPr>
          <w:rFonts w:asciiTheme="majorHAnsi" w:eastAsia="Times New Roman" w:hAnsiTheme="majorHAnsi" w:cstheme="majorHAnsi"/>
          <w:color w:val="2D3B45"/>
          <w:lang w:eastAsia="en-US"/>
        </w:rPr>
        <w:t xml:space="preserve">can 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add them to </w:t>
      </w:r>
      <w:r w:rsidR="007D6D1A">
        <w:rPr>
          <w:rFonts w:asciiTheme="majorHAnsi" w:eastAsia="Times New Roman" w:hAnsiTheme="majorHAnsi" w:cstheme="majorHAnsi"/>
          <w:color w:val="2D3B45"/>
          <w:lang w:eastAsia="en-US"/>
        </w:rPr>
        <w:t xml:space="preserve">a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list called “cart”</w:t>
      </w:r>
      <w:r w:rsidR="007D6D1A">
        <w:rPr>
          <w:rFonts w:asciiTheme="majorHAnsi" w:eastAsia="Times New Roman" w:hAnsiTheme="majorHAnsi" w:cstheme="majorHAnsi"/>
          <w:color w:val="2D3B45"/>
          <w:lang w:eastAsia="en-US"/>
        </w:rPr>
        <w:t xml:space="preserve"> or “__</w:t>
      </w:r>
      <w:proofErr w:type="spellStart"/>
      <w:r w:rsidR="007D6D1A">
        <w:rPr>
          <w:rFonts w:asciiTheme="majorHAnsi" w:eastAsia="Times New Roman" w:hAnsiTheme="majorHAnsi" w:cstheme="majorHAnsi"/>
          <w:color w:val="2D3B45"/>
          <w:lang w:eastAsia="en-US"/>
        </w:rPr>
        <w:t>cart_items</w:t>
      </w:r>
      <w:proofErr w:type="spellEnd"/>
      <w:r w:rsidR="007D6D1A">
        <w:rPr>
          <w:rFonts w:asciiTheme="majorHAnsi" w:eastAsia="Times New Roman" w:hAnsiTheme="majorHAnsi" w:cstheme="majorHAnsi"/>
          <w:color w:val="2D3B45"/>
          <w:lang w:eastAsia="en-US"/>
        </w:rPr>
        <w:t>”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</w:p>
    <w:p w14:paraId="0C793298" w14:textId="09905D64" w:rsidR="00DA087E" w:rsidRDefault="00DA087E" w:rsidP="00DA087E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User Class – </w:t>
      </w:r>
      <w:r w:rsidR="000B2232">
        <w:rPr>
          <w:rFonts w:eastAsia="Times New Roman" w:cstheme="minorHAnsi"/>
          <w:color w:val="2D3B45"/>
          <w:lang w:eastAsia="en-US"/>
        </w:rPr>
        <w:t xml:space="preserve">This 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uses the Cart Class attributes and allows the checking out of </w:t>
      </w:r>
      <w:r w:rsidR="007D6D1A">
        <w:rPr>
          <w:rFonts w:asciiTheme="majorHAnsi" w:eastAsia="Times New Roman" w:hAnsiTheme="majorHAnsi" w:cstheme="majorHAnsi"/>
          <w:color w:val="2D3B45"/>
          <w:lang w:eastAsia="en-US"/>
        </w:rPr>
        <w:t>products and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applying of discount to the products.</w:t>
      </w:r>
    </w:p>
    <w:p w14:paraId="2096B63B" w14:textId="025B7968" w:rsidR="00DA087E" w:rsidRDefault="00DA087E" w:rsidP="00DA087E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Discount Class </w:t>
      </w:r>
      <w:r w:rsidR="00FF0FCB">
        <w:rPr>
          <w:rFonts w:asciiTheme="majorHAnsi" w:eastAsia="Times New Roman" w:hAnsiTheme="majorHAnsi" w:cstheme="majorHAnsi"/>
          <w:color w:val="2D3B45"/>
          <w:lang w:eastAsia="en-US"/>
        </w:rPr>
        <w:t>–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 w:rsidR="000B2232">
        <w:rPr>
          <w:rFonts w:eastAsia="Times New Roman" w:cstheme="minorHAnsi"/>
          <w:color w:val="2D3B45"/>
          <w:lang w:eastAsia="en-US"/>
        </w:rPr>
        <w:t xml:space="preserve">This </w:t>
      </w:r>
      <w:r w:rsidR="00FF0FCB">
        <w:rPr>
          <w:rFonts w:asciiTheme="majorHAnsi" w:eastAsia="Times New Roman" w:hAnsiTheme="majorHAnsi" w:cstheme="majorHAnsi"/>
          <w:color w:val="2D3B45"/>
          <w:lang w:eastAsia="en-US"/>
        </w:rPr>
        <w:t>creates base for other classes</w:t>
      </w:r>
      <w:r w:rsidR="00E30F77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proofErr w:type="gramStart"/>
      <w:r w:rsidR="00855DDD">
        <w:rPr>
          <w:rFonts w:asciiTheme="majorHAnsi" w:eastAsia="Times New Roman" w:hAnsiTheme="majorHAnsi" w:cstheme="majorHAnsi"/>
          <w:color w:val="2D3B45"/>
          <w:lang w:eastAsia="en-US"/>
        </w:rPr>
        <w:t>using  the</w:t>
      </w:r>
      <w:proofErr w:type="gramEnd"/>
      <w:r w:rsidR="00855DDD">
        <w:rPr>
          <w:rFonts w:asciiTheme="majorHAnsi" w:eastAsia="Times New Roman" w:hAnsiTheme="majorHAnsi" w:cstheme="majorHAnsi"/>
          <w:color w:val="2D3B45"/>
          <w:lang w:eastAsia="en-US"/>
        </w:rPr>
        <w:t xml:space="preserve"> Discount class since</w:t>
      </w:r>
      <w:r w:rsidR="00E30F77">
        <w:rPr>
          <w:rFonts w:asciiTheme="majorHAnsi" w:eastAsia="Times New Roman" w:hAnsiTheme="majorHAnsi" w:cstheme="majorHAnsi"/>
          <w:color w:val="2D3B45"/>
          <w:lang w:eastAsia="en-US"/>
        </w:rPr>
        <w:t xml:space="preserve"> it </w:t>
      </w:r>
      <w:r w:rsidR="00855DDD">
        <w:rPr>
          <w:rFonts w:asciiTheme="majorHAnsi" w:eastAsia="Times New Roman" w:hAnsiTheme="majorHAnsi" w:cstheme="majorHAnsi"/>
          <w:color w:val="2D3B45"/>
          <w:lang w:eastAsia="en-US"/>
        </w:rPr>
        <w:t xml:space="preserve">is </w:t>
      </w:r>
      <w:r w:rsidR="00E30F77">
        <w:rPr>
          <w:rFonts w:asciiTheme="majorHAnsi" w:eastAsia="Times New Roman" w:hAnsiTheme="majorHAnsi" w:cstheme="majorHAnsi"/>
          <w:color w:val="2D3B45"/>
          <w:lang w:eastAsia="en-US"/>
        </w:rPr>
        <w:t>being an abstract class.</w:t>
      </w:r>
    </w:p>
    <w:p w14:paraId="33B56CFE" w14:textId="0A4D477A" w:rsidR="00DC5B17" w:rsidRPr="00DC5B17" w:rsidRDefault="00DA087E" w:rsidP="00DC5B17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PercentageDiscount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</w:t>
      </w:r>
      <w:r w:rsidR="00DC5B17">
        <w:rPr>
          <w:rFonts w:asciiTheme="majorHAnsi" w:eastAsia="Times New Roman" w:hAnsiTheme="majorHAnsi" w:cstheme="majorHAnsi"/>
          <w:color w:val="2D3B45"/>
          <w:lang w:eastAsia="en-US"/>
        </w:rPr>
        <w:t>-</w:t>
      </w:r>
      <w:r w:rsidR="005A7982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 w:rsidR="000B2232">
        <w:rPr>
          <w:rFonts w:eastAsia="Times New Roman" w:cstheme="minorHAnsi"/>
          <w:color w:val="2D3B45"/>
          <w:lang w:eastAsia="en-US"/>
        </w:rPr>
        <w:t xml:space="preserve">This </w:t>
      </w:r>
      <w:r w:rsidR="002A0CBA">
        <w:rPr>
          <w:rFonts w:asciiTheme="majorHAnsi" w:eastAsia="Times New Roman" w:hAnsiTheme="majorHAnsi" w:cstheme="majorHAnsi"/>
          <w:color w:val="2D3B45"/>
          <w:lang w:eastAsia="en-US"/>
        </w:rPr>
        <w:t xml:space="preserve">uses the Discount Class to create </w:t>
      </w:r>
      <w:proofErr w:type="spellStart"/>
      <w:r w:rsidR="002A0CBA">
        <w:rPr>
          <w:rFonts w:asciiTheme="majorHAnsi" w:eastAsia="Times New Roman" w:hAnsiTheme="majorHAnsi" w:cstheme="majorHAnsi"/>
          <w:color w:val="2D3B45"/>
          <w:lang w:eastAsia="en-US"/>
        </w:rPr>
        <w:t>PercentageDiscount</w:t>
      </w:r>
      <w:proofErr w:type="spellEnd"/>
      <w:r w:rsidR="002A0CBA">
        <w:rPr>
          <w:rFonts w:asciiTheme="majorHAnsi" w:eastAsia="Times New Roman" w:hAnsiTheme="majorHAnsi" w:cstheme="majorHAnsi"/>
          <w:color w:val="2D3B45"/>
          <w:lang w:eastAsia="en-US"/>
        </w:rPr>
        <w:t xml:space="preserve"> Objects</w:t>
      </w:r>
      <w:r w:rsidR="005B2A41">
        <w:rPr>
          <w:rFonts w:asciiTheme="majorHAnsi" w:eastAsia="Times New Roman" w:hAnsiTheme="majorHAnsi" w:cstheme="majorHAnsi"/>
          <w:color w:val="2D3B45"/>
          <w:lang w:eastAsia="en-US"/>
        </w:rPr>
        <w:t>.</w:t>
      </w:r>
    </w:p>
    <w:p w14:paraId="4ADE110C" w14:textId="2C84203E" w:rsidR="00DA087E" w:rsidRPr="00B17699" w:rsidRDefault="00DA087E" w:rsidP="00B17699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FixedAmount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Discount C</w:t>
      </w:r>
      <w:r w:rsidR="002A0CBA">
        <w:rPr>
          <w:rFonts w:asciiTheme="majorHAnsi" w:eastAsia="Times New Roman" w:hAnsiTheme="majorHAnsi" w:cstheme="majorHAnsi"/>
          <w:color w:val="2D3B45"/>
          <w:lang w:eastAsia="en-US"/>
        </w:rPr>
        <w:t>l</w:t>
      </w:r>
      <w:r>
        <w:rPr>
          <w:rFonts w:asciiTheme="majorHAnsi" w:eastAsia="Times New Roman" w:hAnsiTheme="majorHAnsi" w:cstheme="majorHAnsi"/>
          <w:color w:val="2D3B45"/>
          <w:lang w:eastAsia="en-US"/>
        </w:rPr>
        <w:t>ass</w:t>
      </w:r>
      <w:r w:rsidR="005B2A41">
        <w:rPr>
          <w:rFonts w:asciiTheme="majorHAnsi" w:eastAsia="Times New Roman" w:hAnsiTheme="majorHAnsi" w:cstheme="majorHAnsi"/>
          <w:color w:val="2D3B45"/>
          <w:lang w:eastAsia="en-US"/>
        </w:rPr>
        <w:t xml:space="preserve"> -</w:t>
      </w:r>
      <w:r w:rsidR="000B2232" w:rsidRPr="000B2232">
        <w:rPr>
          <w:rFonts w:eastAsia="Times New Roman" w:cstheme="minorHAnsi"/>
          <w:color w:val="2D3B45"/>
          <w:lang w:eastAsia="en-US"/>
        </w:rPr>
        <w:t xml:space="preserve"> </w:t>
      </w:r>
      <w:r w:rsidR="000B2232">
        <w:rPr>
          <w:rFonts w:eastAsia="Times New Roman" w:cstheme="minorHAnsi"/>
          <w:color w:val="2D3B45"/>
          <w:lang w:eastAsia="en-US"/>
        </w:rPr>
        <w:t>This</w:t>
      </w:r>
      <w:r w:rsidR="005B2A41">
        <w:rPr>
          <w:rFonts w:asciiTheme="majorHAnsi" w:eastAsia="Times New Roman" w:hAnsiTheme="majorHAnsi" w:cstheme="majorHAnsi"/>
          <w:color w:val="2D3B45"/>
          <w:lang w:eastAsia="en-US"/>
        </w:rPr>
        <w:t xml:space="preserve"> uses the Discount Class to create </w:t>
      </w:r>
      <w:proofErr w:type="spellStart"/>
      <w:r w:rsidR="005B2A41">
        <w:rPr>
          <w:rFonts w:asciiTheme="majorHAnsi" w:eastAsia="Times New Roman" w:hAnsiTheme="majorHAnsi" w:cstheme="majorHAnsi"/>
          <w:color w:val="2D3B45"/>
          <w:lang w:eastAsia="en-US"/>
        </w:rPr>
        <w:t>FixedAmountDiscount</w:t>
      </w:r>
      <w:proofErr w:type="spellEnd"/>
      <w:r w:rsidR="005B2A41">
        <w:rPr>
          <w:rFonts w:asciiTheme="majorHAnsi" w:eastAsia="Times New Roman" w:hAnsiTheme="majorHAnsi" w:cstheme="majorHAnsi"/>
          <w:color w:val="2D3B45"/>
          <w:lang w:eastAsia="en-US"/>
        </w:rPr>
        <w:t xml:space="preserve"> Objects.</w:t>
      </w:r>
    </w:p>
    <w:p w14:paraId="747C9EB2" w14:textId="77777777" w:rsidR="00DA087E" w:rsidRPr="00BE4CE0" w:rsidRDefault="00DA087E" w:rsidP="00DA087E">
      <w:pPr>
        <w:suppressAutoHyphens w:val="0"/>
        <w:spacing w:before="100" w:beforeAutospacing="1" w:after="100" w:afterAutospacing="1" w:line="240" w:lineRule="auto"/>
        <w:ind w:left="2880" w:firstLine="0"/>
        <w:rPr>
          <w:rFonts w:eastAsia="Times New Roman" w:cstheme="minorHAnsi"/>
          <w:color w:val="2D3B45"/>
          <w:lang w:eastAsia="en-US"/>
        </w:rPr>
      </w:pPr>
    </w:p>
    <w:p w14:paraId="4320646E" w14:textId="77777777" w:rsidR="00BE4CE0" w:rsidRDefault="00BE4CE0" w:rsidP="00BE4CE0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ind w:left="1095"/>
        <w:rPr>
          <w:rFonts w:eastAsia="Times New Roman" w:cstheme="minorHAnsi"/>
          <w:color w:val="2D3B45"/>
          <w:lang w:eastAsia="en-US"/>
        </w:rPr>
      </w:pPr>
      <w:r w:rsidRPr="00BE4CE0">
        <w:rPr>
          <w:rFonts w:eastAsia="Times New Roman" w:cstheme="minorHAnsi"/>
          <w:color w:val="2D3B45"/>
          <w:lang w:eastAsia="en-US"/>
        </w:rPr>
        <w:t>Instructions </w:t>
      </w:r>
    </w:p>
    <w:p w14:paraId="7F34F85D" w14:textId="59DA0895" w:rsidR="00E973A1" w:rsidRPr="008B488F" w:rsidRDefault="000A6F2F" w:rsidP="008B488F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You can create obje</w:t>
      </w:r>
      <w:r w:rsidR="00DC564B">
        <w:rPr>
          <w:rFonts w:eastAsia="Times New Roman" w:cstheme="minorHAnsi"/>
          <w:color w:val="2D3B45"/>
          <w:lang w:eastAsia="en-US"/>
        </w:rPr>
        <w:t>cts</w:t>
      </w:r>
      <w:r w:rsidR="00C3616E">
        <w:rPr>
          <w:rFonts w:eastAsia="Times New Roman" w:cstheme="minorHAnsi"/>
          <w:color w:val="2D3B45"/>
          <w:lang w:eastAsia="en-US"/>
        </w:rPr>
        <w:t xml:space="preserve"> using </w:t>
      </w:r>
      <w:r w:rsidR="00C3616E">
        <w:rPr>
          <w:rFonts w:asciiTheme="majorHAnsi" w:eastAsia="Times New Roman" w:hAnsiTheme="majorHAnsi" w:cstheme="majorHAnsi"/>
          <w:color w:val="2D3B45"/>
          <w:lang w:eastAsia="en-US"/>
        </w:rPr>
        <w:t>Product,</w:t>
      </w:r>
      <w:r w:rsidR="00C3616E" w:rsidRPr="00C3616E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proofErr w:type="spellStart"/>
      <w:r w:rsidR="00C3616E">
        <w:rPr>
          <w:rFonts w:asciiTheme="majorHAnsi" w:eastAsia="Times New Roman" w:hAnsiTheme="majorHAnsi" w:cstheme="majorHAnsi"/>
          <w:color w:val="2D3B45"/>
          <w:lang w:eastAsia="en-US"/>
        </w:rPr>
        <w:t>DigitalProduct</w:t>
      </w:r>
      <w:proofErr w:type="spellEnd"/>
      <w:r w:rsidR="00C3616E">
        <w:rPr>
          <w:rFonts w:asciiTheme="majorHAnsi" w:eastAsia="Times New Roman" w:hAnsiTheme="majorHAnsi" w:cstheme="majorHAnsi"/>
          <w:color w:val="2D3B45"/>
          <w:lang w:eastAsia="en-US"/>
        </w:rPr>
        <w:t xml:space="preserve"> and</w:t>
      </w:r>
      <w:r w:rsidR="00C3616E" w:rsidRPr="00C3616E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proofErr w:type="spellStart"/>
      <w:r w:rsidR="00C3616E">
        <w:rPr>
          <w:rFonts w:asciiTheme="majorHAnsi" w:eastAsia="Times New Roman" w:hAnsiTheme="majorHAnsi" w:cstheme="majorHAnsi"/>
          <w:color w:val="2D3B45"/>
          <w:lang w:eastAsia="en-US"/>
        </w:rPr>
        <w:t>PhysicalProduct</w:t>
      </w:r>
      <w:proofErr w:type="spellEnd"/>
      <w:r w:rsidR="00C3616E">
        <w:rPr>
          <w:rFonts w:asciiTheme="majorHAnsi" w:eastAsia="Times New Roman" w:hAnsiTheme="majorHAnsi" w:cstheme="majorHAnsi"/>
          <w:color w:val="2D3B45"/>
          <w:lang w:eastAsia="en-US"/>
        </w:rPr>
        <w:t xml:space="preserve">. </w:t>
      </w:r>
      <w:proofErr w:type="spellStart"/>
      <w:r w:rsidR="00C3616E">
        <w:rPr>
          <w:rFonts w:asciiTheme="majorHAnsi" w:eastAsia="Times New Roman" w:hAnsiTheme="majorHAnsi" w:cstheme="majorHAnsi"/>
          <w:color w:val="2D3B45"/>
          <w:lang w:eastAsia="en-US"/>
        </w:rPr>
        <w:t>DigitalProduct</w:t>
      </w:r>
      <w:proofErr w:type="spellEnd"/>
      <w:r w:rsidR="00C3616E">
        <w:rPr>
          <w:rFonts w:asciiTheme="majorHAnsi" w:eastAsia="Times New Roman" w:hAnsiTheme="majorHAnsi" w:cstheme="majorHAnsi"/>
          <w:color w:val="2D3B45"/>
          <w:lang w:eastAsia="en-US"/>
        </w:rPr>
        <w:t xml:space="preserve"> and</w:t>
      </w:r>
      <w:r w:rsidR="00C3616E" w:rsidRPr="00C3616E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proofErr w:type="spellStart"/>
      <w:r w:rsidR="00C3616E">
        <w:rPr>
          <w:rFonts w:asciiTheme="majorHAnsi" w:eastAsia="Times New Roman" w:hAnsiTheme="majorHAnsi" w:cstheme="majorHAnsi"/>
          <w:color w:val="2D3B45"/>
          <w:lang w:eastAsia="en-US"/>
        </w:rPr>
        <w:t>PhysicalProduct</w:t>
      </w:r>
      <w:proofErr w:type="spellEnd"/>
      <w:r w:rsidR="00C3616E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 w:rsidR="00DC5D44">
        <w:rPr>
          <w:rFonts w:asciiTheme="majorHAnsi" w:eastAsia="Times New Roman" w:hAnsiTheme="majorHAnsi" w:cstheme="majorHAnsi"/>
          <w:color w:val="2D3B45"/>
          <w:lang w:eastAsia="en-US"/>
        </w:rPr>
        <w:t>must</w:t>
      </w:r>
      <w:r w:rsidR="00C3616E">
        <w:rPr>
          <w:rFonts w:asciiTheme="majorHAnsi" w:eastAsia="Times New Roman" w:hAnsiTheme="majorHAnsi" w:cstheme="majorHAnsi"/>
          <w:color w:val="2D3B45"/>
          <w:lang w:eastAsia="en-US"/>
        </w:rPr>
        <w:t xml:space="preserve"> be defined with the same attribute</w:t>
      </w:r>
      <w:r w:rsidR="00D7517D">
        <w:rPr>
          <w:rFonts w:asciiTheme="majorHAnsi" w:eastAsia="Times New Roman" w:hAnsiTheme="majorHAnsi" w:cstheme="majorHAnsi"/>
          <w:color w:val="2D3B45"/>
          <w:lang w:eastAsia="en-US"/>
        </w:rPr>
        <w:t xml:space="preserve">s as the Product class </w:t>
      </w:r>
      <w:r w:rsidR="00FD71CE">
        <w:rPr>
          <w:rFonts w:asciiTheme="majorHAnsi" w:eastAsia="Times New Roman" w:hAnsiTheme="majorHAnsi" w:cstheme="majorHAnsi"/>
          <w:color w:val="2D3B45"/>
          <w:lang w:eastAsia="en-US"/>
        </w:rPr>
        <w:t xml:space="preserve">since both </w:t>
      </w:r>
      <w:r w:rsidR="003305D7">
        <w:rPr>
          <w:rFonts w:asciiTheme="majorHAnsi" w:eastAsia="Times New Roman" w:hAnsiTheme="majorHAnsi" w:cstheme="majorHAnsi"/>
          <w:color w:val="2D3B45"/>
          <w:lang w:eastAsia="en-US"/>
        </w:rPr>
        <w:t xml:space="preserve">classes </w:t>
      </w:r>
      <w:r w:rsidR="00FD71CE">
        <w:rPr>
          <w:rFonts w:asciiTheme="majorHAnsi" w:eastAsia="Times New Roman" w:hAnsiTheme="majorHAnsi" w:cstheme="majorHAnsi"/>
          <w:color w:val="2D3B45"/>
          <w:lang w:eastAsia="en-US"/>
        </w:rPr>
        <w:t>inherit from the Product class</w:t>
      </w:r>
      <w:r w:rsidR="00634EBF">
        <w:rPr>
          <w:rFonts w:asciiTheme="majorHAnsi" w:eastAsia="Times New Roman" w:hAnsiTheme="majorHAnsi" w:cstheme="majorHAnsi"/>
          <w:color w:val="2D3B45"/>
          <w:lang w:eastAsia="en-US"/>
        </w:rPr>
        <w:t xml:space="preserve"> (</w:t>
      </w:r>
      <w:r w:rsidR="009106EF">
        <w:rPr>
          <w:rFonts w:asciiTheme="majorHAnsi" w:eastAsia="Times New Roman" w:hAnsiTheme="majorHAnsi" w:cstheme="majorHAnsi"/>
          <w:color w:val="2D3B45"/>
          <w:lang w:eastAsia="en-US"/>
        </w:rPr>
        <w:t xml:space="preserve">All of the </w:t>
      </w:r>
      <w:r w:rsidR="00634EBF">
        <w:rPr>
          <w:rFonts w:asciiTheme="majorHAnsi" w:eastAsia="Times New Roman" w:hAnsiTheme="majorHAnsi" w:cstheme="majorHAnsi"/>
          <w:color w:val="2D3B45"/>
          <w:lang w:eastAsia="en-US"/>
        </w:rPr>
        <w:lastRenderedPageBreak/>
        <w:t xml:space="preserve">classes mentioned from now on need the </w:t>
      </w:r>
      <w:r w:rsidR="00922843">
        <w:rPr>
          <w:rFonts w:asciiTheme="majorHAnsi" w:eastAsia="Times New Roman" w:hAnsiTheme="majorHAnsi" w:cstheme="majorHAnsi"/>
          <w:color w:val="2D3B45"/>
          <w:lang w:eastAsia="en-US"/>
        </w:rPr>
        <w:t>attributes listed</w:t>
      </w:r>
      <w:r w:rsidR="00634EBF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 w:rsidR="003623BC">
        <w:rPr>
          <w:rFonts w:asciiTheme="majorHAnsi" w:eastAsia="Times New Roman" w:hAnsiTheme="majorHAnsi" w:cstheme="majorHAnsi"/>
          <w:color w:val="2D3B45"/>
          <w:lang w:eastAsia="en-US"/>
        </w:rPr>
        <w:t>to be defined as an object unless if it is said to be defined elsewhere</w:t>
      </w:r>
      <w:r w:rsidR="00634EBF">
        <w:rPr>
          <w:rFonts w:asciiTheme="majorHAnsi" w:eastAsia="Times New Roman" w:hAnsiTheme="majorHAnsi" w:cstheme="majorHAnsi"/>
          <w:color w:val="2D3B45"/>
          <w:lang w:eastAsia="en-US"/>
        </w:rPr>
        <w:t>).</w:t>
      </w:r>
      <w:r w:rsidR="00922843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 w:rsidR="00FD71CE">
        <w:rPr>
          <w:rFonts w:asciiTheme="majorHAnsi" w:eastAsia="Times New Roman" w:hAnsiTheme="majorHAnsi" w:cstheme="majorHAnsi"/>
          <w:color w:val="2D3B45"/>
          <w:lang w:eastAsia="en-US"/>
        </w:rPr>
        <w:t>A</w:t>
      </w:r>
      <w:r w:rsidR="004B30C0">
        <w:rPr>
          <w:rFonts w:asciiTheme="majorHAnsi" w:eastAsia="Times New Roman" w:hAnsiTheme="majorHAnsi" w:cstheme="majorHAnsi"/>
          <w:color w:val="2D3B45"/>
          <w:lang w:eastAsia="en-US"/>
        </w:rPr>
        <w:t>dditional attributes are require</w:t>
      </w:r>
      <w:r w:rsidR="00FD71CE">
        <w:rPr>
          <w:rFonts w:asciiTheme="majorHAnsi" w:eastAsia="Times New Roman" w:hAnsiTheme="majorHAnsi" w:cstheme="majorHAnsi"/>
          <w:color w:val="2D3B45"/>
          <w:lang w:eastAsia="en-US"/>
        </w:rPr>
        <w:t>d</w:t>
      </w:r>
      <w:r w:rsidR="004B30C0">
        <w:rPr>
          <w:rFonts w:asciiTheme="majorHAnsi" w:eastAsia="Times New Roman" w:hAnsiTheme="majorHAnsi" w:cstheme="majorHAnsi"/>
          <w:color w:val="2D3B45"/>
          <w:lang w:eastAsia="en-US"/>
        </w:rPr>
        <w:t xml:space="preserve"> for</w:t>
      </w:r>
      <w:r w:rsidR="004B30C0" w:rsidRPr="004B30C0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 w:rsidR="004B30C0">
        <w:rPr>
          <w:rFonts w:asciiTheme="majorHAnsi" w:eastAsia="Times New Roman" w:hAnsiTheme="majorHAnsi" w:cstheme="majorHAnsi"/>
          <w:color w:val="2D3B45"/>
          <w:lang w:eastAsia="en-US"/>
        </w:rPr>
        <w:t xml:space="preserve">the </w:t>
      </w:r>
      <w:proofErr w:type="spellStart"/>
      <w:r w:rsidR="004B30C0">
        <w:rPr>
          <w:rFonts w:asciiTheme="majorHAnsi" w:eastAsia="Times New Roman" w:hAnsiTheme="majorHAnsi" w:cstheme="majorHAnsi"/>
          <w:color w:val="2D3B45"/>
          <w:lang w:eastAsia="en-US"/>
        </w:rPr>
        <w:t>DigitalProduct</w:t>
      </w:r>
      <w:proofErr w:type="spellEnd"/>
      <w:r w:rsidR="004B30C0">
        <w:rPr>
          <w:rFonts w:asciiTheme="majorHAnsi" w:eastAsia="Times New Roman" w:hAnsiTheme="majorHAnsi" w:cstheme="majorHAnsi"/>
          <w:color w:val="2D3B45"/>
          <w:lang w:eastAsia="en-US"/>
        </w:rPr>
        <w:t xml:space="preserve"> and </w:t>
      </w:r>
      <w:proofErr w:type="spellStart"/>
      <w:r w:rsidR="004B30C0">
        <w:rPr>
          <w:rFonts w:asciiTheme="majorHAnsi" w:eastAsia="Times New Roman" w:hAnsiTheme="majorHAnsi" w:cstheme="majorHAnsi"/>
          <w:color w:val="2D3B45"/>
          <w:lang w:eastAsia="en-US"/>
        </w:rPr>
        <w:t>PhysicalProduct</w:t>
      </w:r>
      <w:proofErr w:type="spellEnd"/>
      <w:r w:rsidR="004B30C0">
        <w:rPr>
          <w:rFonts w:asciiTheme="majorHAnsi" w:eastAsia="Times New Roman" w:hAnsiTheme="majorHAnsi" w:cstheme="majorHAnsi"/>
          <w:color w:val="2D3B45"/>
          <w:lang w:eastAsia="en-US"/>
        </w:rPr>
        <w:t xml:space="preserve"> classes</w:t>
      </w:r>
      <w:r w:rsidR="00FD71CE">
        <w:rPr>
          <w:rFonts w:asciiTheme="majorHAnsi" w:eastAsia="Times New Roman" w:hAnsiTheme="majorHAnsi" w:cstheme="majorHAnsi"/>
          <w:color w:val="2D3B45"/>
          <w:lang w:eastAsia="en-US"/>
        </w:rPr>
        <w:t xml:space="preserve"> respectively</w:t>
      </w:r>
      <w:r w:rsidR="003305D7">
        <w:rPr>
          <w:rFonts w:asciiTheme="majorHAnsi" w:eastAsia="Times New Roman" w:hAnsiTheme="majorHAnsi" w:cstheme="majorHAnsi"/>
          <w:color w:val="2D3B45"/>
          <w:lang w:eastAsia="en-US"/>
        </w:rPr>
        <w:t>.</w:t>
      </w:r>
      <w:r w:rsidR="00FD71CE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 w:rsidR="00070BE6">
        <w:rPr>
          <w:rFonts w:asciiTheme="majorHAnsi" w:eastAsia="Times New Roman" w:hAnsiTheme="majorHAnsi" w:cstheme="majorHAnsi"/>
          <w:color w:val="2D3B45"/>
          <w:lang w:eastAsia="en-US"/>
        </w:rPr>
        <w:t>This therefore implements the concept of inheritance.</w:t>
      </w:r>
    </w:p>
    <w:p w14:paraId="6EFE7F15" w14:textId="07EBB8CA" w:rsidR="00FD71CE" w:rsidRPr="00FD71CE" w:rsidRDefault="00FD71CE" w:rsidP="000A6F2F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The Product class has</w:t>
      </w:r>
      <w:r w:rsidR="001056C8">
        <w:rPr>
          <w:rFonts w:asciiTheme="majorHAnsi" w:eastAsia="Times New Roman" w:hAnsiTheme="majorHAnsi" w:cstheme="majorHAnsi"/>
          <w:color w:val="2D3B45"/>
          <w:lang w:eastAsia="en-US"/>
        </w:rPr>
        <w:t xml:space="preserve"> the attributes</w:t>
      </w:r>
      <w:r>
        <w:rPr>
          <w:rFonts w:asciiTheme="majorHAnsi" w:eastAsia="Times New Roman" w:hAnsiTheme="majorHAnsi" w:cstheme="majorHAnsi"/>
          <w:color w:val="2D3B45"/>
          <w:lang w:eastAsia="en-US"/>
        </w:rPr>
        <w:t>:</w:t>
      </w:r>
    </w:p>
    <w:p w14:paraId="0DDDAEF5" w14:textId="29815629" w:rsidR="001056C8" w:rsidRDefault="001056C8" w:rsidP="00FD71CE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 w:rsidRPr="001056C8">
        <w:rPr>
          <w:rFonts w:eastAsia="Times New Roman" w:cstheme="minorHAnsi"/>
          <w:color w:val="2D3B45"/>
          <w:lang w:eastAsia="en-US"/>
        </w:rPr>
        <w:t>product_id</w:t>
      </w:r>
      <w:proofErr w:type="spellEnd"/>
      <w:r w:rsidR="008A704B">
        <w:rPr>
          <w:rFonts w:eastAsia="Times New Roman" w:cstheme="minorHAnsi"/>
          <w:color w:val="2D3B45"/>
          <w:lang w:eastAsia="en-US"/>
        </w:rPr>
        <w:t xml:space="preserve"> </w:t>
      </w:r>
    </w:p>
    <w:p w14:paraId="6F5DF935" w14:textId="77777777" w:rsidR="001056C8" w:rsidRDefault="001056C8" w:rsidP="00FD71CE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1056C8">
        <w:rPr>
          <w:rFonts w:eastAsia="Times New Roman" w:cstheme="minorHAnsi"/>
          <w:color w:val="2D3B45"/>
          <w:lang w:eastAsia="en-US"/>
        </w:rPr>
        <w:t>name</w:t>
      </w:r>
    </w:p>
    <w:p w14:paraId="1672EE33" w14:textId="77777777" w:rsidR="001056C8" w:rsidRDefault="001056C8" w:rsidP="00FD71CE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1056C8">
        <w:rPr>
          <w:rFonts w:eastAsia="Times New Roman" w:cstheme="minorHAnsi"/>
          <w:color w:val="2D3B45"/>
          <w:lang w:eastAsia="en-US"/>
        </w:rPr>
        <w:t>price</w:t>
      </w:r>
    </w:p>
    <w:p w14:paraId="2E78F1E2" w14:textId="5228E24F" w:rsidR="00FD71CE" w:rsidRDefault="001056C8" w:rsidP="00FD71CE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1056C8">
        <w:rPr>
          <w:rFonts w:eastAsia="Times New Roman" w:cstheme="minorHAnsi"/>
          <w:color w:val="2D3B45"/>
          <w:lang w:eastAsia="en-US"/>
        </w:rPr>
        <w:t>quantity</w:t>
      </w:r>
    </w:p>
    <w:p w14:paraId="7F9207BC" w14:textId="16DADA8E" w:rsidR="00714A23" w:rsidRPr="00FD71CE" w:rsidRDefault="00714A23" w:rsidP="00714A23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The </w:t>
      </w:r>
      <w:proofErr w:type="spellStart"/>
      <w:r w:rsidR="00955F72">
        <w:rPr>
          <w:rFonts w:asciiTheme="majorHAnsi" w:eastAsia="Times New Roman" w:hAnsiTheme="majorHAnsi" w:cstheme="majorHAnsi"/>
          <w:color w:val="2D3B45"/>
          <w:lang w:eastAsia="en-US"/>
        </w:rPr>
        <w:t>Digital</w:t>
      </w:r>
      <w:r>
        <w:rPr>
          <w:rFonts w:asciiTheme="majorHAnsi" w:eastAsia="Times New Roman" w:hAnsiTheme="majorHAnsi" w:cstheme="majorHAnsi"/>
          <w:color w:val="2D3B45"/>
          <w:lang w:eastAsia="en-US"/>
        </w:rPr>
        <w:t>Product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 has the additional attributes:</w:t>
      </w:r>
    </w:p>
    <w:p w14:paraId="583A3AE8" w14:textId="1DA71E87" w:rsidR="001056C8" w:rsidRDefault="00955F72" w:rsidP="00714A23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file_size</w:t>
      </w:r>
      <w:proofErr w:type="spellEnd"/>
    </w:p>
    <w:p w14:paraId="3231C0B6" w14:textId="1D8F1FBC" w:rsidR="003305D7" w:rsidRDefault="00955F72" w:rsidP="003305D7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download_link</w:t>
      </w:r>
      <w:proofErr w:type="spellEnd"/>
    </w:p>
    <w:p w14:paraId="0825723B" w14:textId="24E30DBD" w:rsidR="003305D7" w:rsidRPr="00FD71CE" w:rsidRDefault="003305D7" w:rsidP="003305D7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The </w:t>
      </w: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PhysicalProduct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 has the additional attributes:</w:t>
      </w:r>
    </w:p>
    <w:p w14:paraId="0A9013B5" w14:textId="37DCFCEB" w:rsidR="00244723" w:rsidRDefault="00244723" w:rsidP="003305D7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244723">
        <w:rPr>
          <w:rFonts w:eastAsia="Times New Roman" w:cstheme="minorHAnsi"/>
          <w:color w:val="2D3B45"/>
          <w:lang w:eastAsia="en-US"/>
        </w:rPr>
        <w:t>Weight</w:t>
      </w:r>
    </w:p>
    <w:p w14:paraId="013E4EB4" w14:textId="0889A5DA" w:rsidR="00244723" w:rsidRPr="00A92BF2" w:rsidRDefault="00244723" w:rsidP="003305D7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A92BF2">
        <w:rPr>
          <w:rFonts w:eastAsia="Times New Roman" w:cstheme="minorHAnsi"/>
          <w:color w:val="2D3B45"/>
          <w:lang w:eastAsia="en-US"/>
        </w:rPr>
        <w:t xml:space="preserve"> Dimensions</w:t>
      </w:r>
    </w:p>
    <w:p w14:paraId="23A3D373" w14:textId="5794EB12" w:rsidR="006B25B2" w:rsidRPr="00A92BF2" w:rsidRDefault="00244723" w:rsidP="006B25B2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 w:rsidRPr="00A92BF2">
        <w:rPr>
          <w:rFonts w:eastAsia="Times New Roman" w:cstheme="minorHAnsi"/>
          <w:color w:val="2D3B45"/>
          <w:lang w:eastAsia="en-US"/>
        </w:rPr>
        <w:t>shipping_cost</w:t>
      </w:r>
      <w:proofErr w:type="spellEnd"/>
    </w:p>
    <w:p w14:paraId="2CB2A2F1" w14:textId="633460C5" w:rsidR="006B25B2" w:rsidRPr="00A92BF2" w:rsidRDefault="00F00ACD" w:rsidP="006B25B2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A92BF2">
        <w:rPr>
          <w:rFonts w:eastAsia="Times New Roman" w:cstheme="minorHAnsi"/>
          <w:color w:val="2D3B45"/>
          <w:lang w:eastAsia="en-US"/>
        </w:rPr>
        <w:t xml:space="preserve">These </w:t>
      </w:r>
      <w:r w:rsidR="006B25B2" w:rsidRPr="00A92BF2">
        <w:rPr>
          <w:rFonts w:eastAsia="Times New Roman" w:cstheme="minorHAnsi"/>
          <w:color w:val="2D3B45"/>
          <w:lang w:eastAsia="en-US"/>
        </w:rPr>
        <w:t>class</w:t>
      </w:r>
      <w:r w:rsidRPr="00A92BF2">
        <w:rPr>
          <w:rFonts w:eastAsia="Times New Roman" w:cstheme="minorHAnsi"/>
          <w:color w:val="2D3B45"/>
          <w:lang w:eastAsia="en-US"/>
        </w:rPr>
        <w:t>es</w:t>
      </w:r>
      <w:r w:rsidR="006B25B2" w:rsidRPr="00A92BF2">
        <w:rPr>
          <w:rFonts w:eastAsia="Times New Roman" w:cstheme="minorHAnsi"/>
          <w:color w:val="2D3B45"/>
          <w:lang w:eastAsia="en-US"/>
        </w:rPr>
        <w:t xml:space="preserve"> </w:t>
      </w:r>
      <w:proofErr w:type="gramStart"/>
      <w:r w:rsidR="006B25B2" w:rsidRPr="00A92BF2">
        <w:rPr>
          <w:rFonts w:eastAsia="Times New Roman" w:cstheme="minorHAnsi"/>
          <w:color w:val="2D3B45"/>
          <w:lang w:eastAsia="en-US"/>
        </w:rPr>
        <w:t>uses</w:t>
      </w:r>
      <w:proofErr w:type="gramEnd"/>
      <w:r w:rsidR="006B25B2" w:rsidRPr="00A92BF2">
        <w:rPr>
          <w:rFonts w:eastAsia="Times New Roman" w:cstheme="minorHAnsi"/>
          <w:color w:val="2D3B45"/>
          <w:lang w:eastAsia="en-US"/>
        </w:rPr>
        <w:t xml:space="preserve"> this method:</w:t>
      </w:r>
    </w:p>
    <w:p w14:paraId="146CE461" w14:textId="751A91E8" w:rsidR="00F82CF2" w:rsidRPr="00A92BF2" w:rsidRDefault="006B25B2" w:rsidP="006B25B2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 w:rsidRPr="00A92BF2">
        <w:rPr>
          <w:rFonts w:cstheme="minorHAnsi"/>
          <w:color w:val="2D3B45"/>
          <w:shd w:val="clear" w:color="auto" w:fill="FFFFFF"/>
        </w:rPr>
        <w:t>get_product_</w:t>
      </w:r>
      <w:proofErr w:type="gramStart"/>
      <w:r w:rsidRPr="00A92BF2">
        <w:rPr>
          <w:rFonts w:cstheme="minorHAnsi"/>
          <w:color w:val="2D3B45"/>
          <w:shd w:val="clear" w:color="auto" w:fill="FFFFFF"/>
        </w:rPr>
        <w:t>info</w:t>
      </w:r>
      <w:proofErr w:type="spellEnd"/>
      <w:r w:rsidRPr="00A92BF2">
        <w:rPr>
          <w:rFonts w:cstheme="minorHAnsi"/>
          <w:color w:val="2D3B45"/>
          <w:shd w:val="clear" w:color="auto" w:fill="FFFFFF"/>
        </w:rPr>
        <w:t>(</w:t>
      </w:r>
      <w:proofErr w:type="gramEnd"/>
      <w:r w:rsidRPr="00A92BF2">
        <w:rPr>
          <w:rFonts w:cstheme="minorHAnsi"/>
          <w:color w:val="2D3B45"/>
          <w:shd w:val="clear" w:color="auto" w:fill="FFFFFF"/>
        </w:rPr>
        <w:t>) - prints all of the attributes of any of Product classes</w:t>
      </w:r>
      <w:r w:rsidR="00275FBD">
        <w:rPr>
          <w:rFonts w:cstheme="minorHAnsi"/>
          <w:color w:val="2D3B45"/>
          <w:shd w:val="clear" w:color="auto" w:fill="FFFFFF"/>
        </w:rPr>
        <w:t xml:space="preserve"> </w:t>
      </w:r>
      <w:r w:rsidR="00C9345E">
        <w:rPr>
          <w:rFonts w:cstheme="minorHAnsi"/>
          <w:color w:val="2D3B45"/>
          <w:shd w:val="clear" w:color="auto" w:fill="FFFFFF"/>
        </w:rPr>
        <w:t>(the first</w:t>
      </w:r>
      <w:r w:rsidR="00275FBD">
        <w:rPr>
          <w:rFonts w:cstheme="minorHAnsi"/>
          <w:color w:val="2D3B45"/>
          <w:shd w:val="clear" w:color="auto" w:fill="FFFFFF"/>
        </w:rPr>
        <w:t xml:space="preserve"> word before the period needs to the class name.</w:t>
      </w:r>
      <w:r w:rsidR="00C9345E">
        <w:rPr>
          <w:rFonts w:cstheme="minorHAnsi"/>
          <w:color w:val="2D3B45"/>
          <w:shd w:val="clear" w:color="auto" w:fill="FFFFFF"/>
        </w:rPr>
        <w:t>)</w:t>
      </w:r>
    </w:p>
    <w:p w14:paraId="5AE640BF" w14:textId="19C1A855" w:rsidR="00C262C5" w:rsidRPr="00A92BF2" w:rsidRDefault="00C262C5" w:rsidP="00C262C5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A92BF2">
        <w:rPr>
          <w:rFonts w:eastAsia="Times New Roman" w:cstheme="minorHAnsi"/>
          <w:color w:val="2D3B45"/>
          <w:lang w:eastAsia="en-US"/>
        </w:rPr>
        <w:t xml:space="preserve">Command example: </w:t>
      </w:r>
      <w:r w:rsidR="00A92BF2" w:rsidRPr="00A92BF2">
        <w:rPr>
          <w:rFonts w:eastAsia="Times New Roman" w:cstheme="minorHAnsi"/>
          <w:color w:val="2D3B45"/>
          <w:lang w:eastAsia="en-US"/>
        </w:rPr>
        <w:t>Product</w:t>
      </w:r>
      <w:r w:rsidR="002B2C58" w:rsidRPr="00A92BF2">
        <w:rPr>
          <w:rFonts w:eastAsia="Times New Roman" w:cstheme="minorHAnsi"/>
          <w:color w:val="2D3B45"/>
          <w:lang w:eastAsia="en-US"/>
        </w:rPr>
        <w:t>.</w:t>
      </w:r>
      <w:r w:rsidR="002B2C58" w:rsidRPr="00A92BF2">
        <w:rPr>
          <w:rFonts w:cstheme="minorHAnsi"/>
          <w:color w:val="2D3B45"/>
          <w:shd w:val="clear" w:color="auto" w:fill="FFFFFF"/>
        </w:rPr>
        <w:t xml:space="preserve"> </w:t>
      </w:r>
      <w:proofErr w:type="spellStart"/>
      <w:r w:rsidR="002B2C58" w:rsidRPr="00A92BF2">
        <w:rPr>
          <w:rFonts w:cstheme="minorHAnsi"/>
          <w:color w:val="2D3B45"/>
          <w:shd w:val="clear" w:color="auto" w:fill="FFFFFF"/>
        </w:rPr>
        <w:t>get_product_info</w:t>
      </w:r>
      <w:proofErr w:type="spellEnd"/>
      <w:r w:rsidR="002B2C58" w:rsidRPr="00A92BF2">
        <w:rPr>
          <w:rFonts w:cstheme="minorHAnsi"/>
          <w:color w:val="2D3B45"/>
          <w:shd w:val="clear" w:color="auto" w:fill="FFFFFF"/>
        </w:rPr>
        <w:t>(</w:t>
      </w:r>
      <w:r w:rsidR="00A92BF2" w:rsidRPr="00A92BF2">
        <w:rPr>
          <w:rFonts w:cstheme="minorHAnsi"/>
          <w:color w:val="2D3B45"/>
          <w:shd w:val="clear" w:color="auto" w:fill="FFFFFF"/>
        </w:rPr>
        <w:t>item1</w:t>
      </w:r>
      <w:r w:rsidR="002B2C58" w:rsidRPr="00A92BF2">
        <w:rPr>
          <w:rFonts w:cstheme="minorHAnsi"/>
          <w:color w:val="2D3B45"/>
          <w:shd w:val="clear" w:color="auto" w:fill="FFFFFF"/>
        </w:rPr>
        <w:t>)</w:t>
      </w:r>
    </w:p>
    <w:p w14:paraId="4F4D3EAE" w14:textId="38A1BCFE" w:rsidR="002B2C58" w:rsidRPr="00A92BF2" w:rsidRDefault="002B2C58" w:rsidP="002B2C58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A92BF2">
        <w:rPr>
          <w:rFonts w:cstheme="minorHAnsi"/>
          <w:color w:val="2D3B45"/>
          <w:shd w:val="clear" w:color="auto" w:fill="FFFFFF"/>
        </w:rPr>
        <w:t>Creating obj</w:t>
      </w:r>
      <w:r w:rsidR="00D920E8" w:rsidRPr="00A92BF2">
        <w:rPr>
          <w:rFonts w:cstheme="minorHAnsi"/>
          <w:color w:val="2D3B45"/>
          <w:shd w:val="clear" w:color="auto" w:fill="FFFFFF"/>
        </w:rPr>
        <w:t xml:space="preserve">ects uses </w:t>
      </w:r>
      <w:proofErr w:type="gramStart"/>
      <w:r w:rsidR="00D920E8" w:rsidRPr="00A92BF2">
        <w:rPr>
          <w:rFonts w:cstheme="minorHAnsi"/>
          <w:color w:val="2D3B45"/>
          <w:shd w:val="clear" w:color="auto" w:fill="FFFFFF"/>
        </w:rPr>
        <w:t>all of</w:t>
      </w:r>
      <w:proofErr w:type="gramEnd"/>
      <w:r w:rsidR="00D920E8" w:rsidRPr="00A92BF2">
        <w:rPr>
          <w:rFonts w:cstheme="minorHAnsi"/>
          <w:color w:val="2D3B45"/>
          <w:shd w:val="clear" w:color="auto" w:fill="FFFFFF"/>
        </w:rPr>
        <w:t xml:space="preserve"> these attributes:</w:t>
      </w:r>
    </w:p>
    <w:p w14:paraId="2C010022" w14:textId="3DAAEA83" w:rsidR="00D920E8" w:rsidRPr="00A92BF2" w:rsidRDefault="00D920E8" w:rsidP="00B17699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A92BF2">
        <w:rPr>
          <w:rFonts w:cstheme="minorHAnsi"/>
          <w:color w:val="2D3B45"/>
          <w:shd w:val="clear" w:color="auto" w:fill="FFFFFF"/>
        </w:rPr>
        <w:t xml:space="preserve">Object </w:t>
      </w:r>
      <w:r w:rsidR="00B17699" w:rsidRPr="00A92BF2">
        <w:rPr>
          <w:rFonts w:cstheme="minorHAnsi"/>
          <w:color w:val="2D3B45"/>
          <w:shd w:val="clear" w:color="auto" w:fill="FFFFFF"/>
        </w:rPr>
        <w:t>creation examples:</w:t>
      </w:r>
    </w:p>
    <w:p w14:paraId="79AC64C8" w14:textId="3FD946BB" w:rsidR="00B17699" w:rsidRPr="00A92BF2" w:rsidRDefault="00BC23C5" w:rsidP="00B17699">
      <w:pPr>
        <w:numPr>
          <w:ilvl w:val="4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A92BF2">
        <w:rPr>
          <w:rFonts w:cstheme="minorHAnsi"/>
          <w:color w:val="2D3B45"/>
          <w:shd w:val="clear" w:color="auto" w:fill="FFFFFF"/>
        </w:rPr>
        <w:t xml:space="preserve">For </w:t>
      </w:r>
      <w:r w:rsidR="00B40918" w:rsidRPr="00A92BF2">
        <w:rPr>
          <w:rFonts w:cstheme="minorHAnsi"/>
          <w:color w:val="2D3B45"/>
          <w:shd w:val="clear" w:color="auto" w:fill="FFFFFF"/>
        </w:rPr>
        <w:t>Pr</w:t>
      </w:r>
      <w:r w:rsidRPr="00A92BF2">
        <w:rPr>
          <w:rFonts w:cstheme="minorHAnsi"/>
          <w:color w:val="2D3B45"/>
          <w:shd w:val="clear" w:color="auto" w:fill="FFFFFF"/>
        </w:rPr>
        <w:t>oduct class:</w:t>
      </w:r>
    </w:p>
    <w:p w14:paraId="4C808C54" w14:textId="4884434D" w:rsidR="00B40918" w:rsidRPr="00A92BF2" w:rsidRDefault="00B40918" w:rsidP="00B40918">
      <w:pPr>
        <w:numPr>
          <w:ilvl w:val="5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A92BF2">
        <w:rPr>
          <w:rFonts w:eastAsia="Times New Roman" w:cstheme="minorHAnsi"/>
          <w:color w:val="2D3B45"/>
          <w:lang w:eastAsia="en-US"/>
        </w:rPr>
        <w:t>item1 = Product(id("Toy"),"Toy",12.99,1344)</w:t>
      </w:r>
    </w:p>
    <w:p w14:paraId="5A775723" w14:textId="32265C4A" w:rsidR="00B40918" w:rsidRPr="00A92BF2" w:rsidRDefault="00B40918" w:rsidP="00B40918">
      <w:pPr>
        <w:numPr>
          <w:ilvl w:val="4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A92BF2">
        <w:rPr>
          <w:rFonts w:cstheme="minorHAnsi"/>
          <w:color w:val="2D3B45"/>
          <w:shd w:val="clear" w:color="auto" w:fill="FFFFFF"/>
        </w:rPr>
        <w:t xml:space="preserve">For </w:t>
      </w:r>
      <w:proofErr w:type="spellStart"/>
      <w:r w:rsidR="00A11B4F" w:rsidRPr="00A92BF2">
        <w:rPr>
          <w:rFonts w:cstheme="minorHAnsi"/>
          <w:color w:val="2D3B45"/>
          <w:shd w:val="clear" w:color="auto" w:fill="FFFFFF"/>
        </w:rPr>
        <w:t>Ph</w:t>
      </w:r>
      <w:r w:rsidR="00A92BF2">
        <w:rPr>
          <w:rFonts w:cstheme="minorHAnsi"/>
          <w:color w:val="2D3B45"/>
          <w:shd w:val="clear" w:color="auto" w:fill="FFFFFF"/>
        </w:rPr>
        <w:t>y</w:t>
      </w:r>
      <w:r w:rsidR="00A11B4F" w:rsidRPr="00A92BF2">
        <w:rPr>
          <w:rFonts w:cstheme="minorHAnsi"/>
          <w:color w:val="2D3B45"/>
          <w:shd w:val="clear" w:color="auto" w:fill="FFFFFF"/>
        </w:rPr>
        <w:t>sicalProduct</w:t>
      </w:r>
      <w:proofErr w:type="spellEnd"/>
      <w:r w:rsidRPr="00A92BF2">
        <w:rPr>
          <w:rFonts w:cstheme="minorHAnsi"/>
          <w:color w:val="2D3B45"/>
          <w:shd w:val="clear" w:color="auto" w:fill="FFFFFF"/>
        </w:rPr>
        <w:t xml:space="preserve"> class:</w:t>
      </w:r>
    </w:p>
    <w:p w14:paraId="5578578E" w14:textId="57977164" w:rsidR="006B25B2" w:rsidRPr="00A92BF2" w:rsidRDefault="00043E26" w:rsidP="00043E26">
      <w:pPr>
        <w:numPr>
          <w:ilvl w:val="5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A92BF2">
        <w:rPr>
          <w:rFonts w:eastAsia="Times New Roman" w:cstheme="minorHAnsi"/>
          <w:color w:val="2D3B45"/>
          <w:lang w:eastAsia="en-US"/>
        </w:rPr>
        <w:t xml:space="preserve">Pitem1 = </w:t>
      </w:r>
      <w:proofErr w:type="spellStart"/>
      <w:proofErr w:type="gramStart"/>
      <w:r w:rsidRPr="00A92BF2">
        <w:rPr>
          <w:rFonts w:eastAsia="Times New Roman" w:cstheme="minorHAnsi"/>
          <w:color w:val="2D3B45"/>
          <w:lang w:eastAsia="en-US"/>
        </w:rPr>
        <w:t>PhysicalProduct</w:t>
      </w:r>
      <w:proofErr w:type="spellEnd"/>
      <w:r w:rsidRPr="00A92BF2">
        <w:rPr>
          <w:rFonts w:eastAsia="Times New Roman" w:cstheme="minorHAnsi"/>
          <w:color w:val="2D3B45"/>
          <w:lang w:eastAsia="en-US"/>
        </w:rPr>
        <w:t>(</w:t>
      </w:r>
      <w:proofErr w:type="gramEnd"/>
      <w:r w:rsidRPr="00A92BF2">
        <w:rPr>
          <w:rFonts w:eastAsia="Times New Roman" w:cstheme="minorHAnsi"/>
          <w:color w:val="2D3B45"/>
          <w:lang w:eastAsia="en-US"/>
        </w:rPr>
        <w:t xml:space="preserve">id("Water Bottle"),"Water Bottle" ,1.99,1243423, "0.5 </w:t>
      </w:r>
      <w:proofErr w:type="spellStart"/>
      <w:r w:rsidRPr="00A92BF2">
        <w:rPr>
          <w:rFonts w:eastAsia="Times New Roman" w:cstheme="minorHAnsi"/>
          <w:color w:val="2D3B45"/>
          <w:lang w:eastAsia="en-US"/>
        </w:rPr>
        <w:t>Lb</w:t>
      </w:r>
      <w:proofErr w:type="spellEnd"/>
      <w:r w:rsidRPr="00A92BF2">
        <w:rPr>
          <w:rFonts w:eastAsia="Times New Roman" w:cstheme="minorHAnsi"/>
          <w:color w:val="2D3B45"/>
          <w:lang w:eastAsia="en-US"/>
        </w:rPr>
        <w:t>" , "1x1x1 mm", "10.99")</w:t>
      </w:r>
    </w:p>
    <w:p w14:paraId="1F25559B" w14:textId="2C4CC45F" w:rsidR="00043E26" w:rsidRPr="00A92BF2" w:rsidRDefault="00043E26" w:rsidP="00043E26">
      <w:pPr>
        <w:numPr>
          <w:ilvl w:val="4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A92BF2">
        <w:rPr>
          <w:rFonts w:cstheme="minorHAnsi"/>
          <w:color w:val="2D3B45"/>
          <w:shd w:val="clear" w:color="auto" w:fill="FFFFFF"/>
        </w:rPr>
        <w:t xml:space="preserve">For </w:t>
      </w:r>
      <w:r w:rsidR="00A11B4F" w:rsidRPr="00A92BF2">
        <w:rPr>
          <w:rFonts w:cstheme="minorHAnsi"/>
          <w:color w:val="2D3B45"/>
          <w:shd w:val="clear" w:color="auto" w:fill="FFFFFF"/>
        </w:rPr>
        <w:t>Digital</w:t>
      </w:r>
      <w:r w:rsidRPr="00A92BF2">
        <w:rPr>
          <w:rFonts w:cstheme="minorHAnsi"/>
          <w:color w:val="2D3B45"/>
          <w:shd w:val="clear" w:color="auto" w:fill="FFFFFF"/>
        </w:rPr>
        <w:t xml:space="preserve"> class:</w:t>
      </w:r>
    </w:p>
    <w:p w14:paraId="435C8AC8" w14:textId="174F71C6" w:rsidR="00043E26" w:rsidRDefault="001901CD" w:rsidP="00043E26">
      <w:pPr>
        <w:numPr>
          <w:ilvl w:val="5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1901CD">
        <w:rPr>
          <w:rFonts w:eastAsia="Times New Roman" w:cstheme="minorHAnsi"/>
          <w:color w:val="2D3B45"/>
          <w:lang w:eastAsia="en-US"/>
        </w:rPr>
        <w:t xml:space="preserve">Ditem1 = </w:t>
      </w:r>
      <w:proofErr w:type="spellStart"/>
      <w:proofErr w:type="gramStart"/>
      <w:r w:rsidRPr="001901CD">
        <w:rPr>
          <w:rFonts w:eastAsia="Times New Roman" w:cstheme="minorHAnsi"/>
          <w:color w:val="2D3B45"/>
          <w:lang w:eastAsia="en-US"/>
        </w:rPr>
        <w:t>DigitalProduct</w:t>
      </w:r>
      <w:proofErr w:type="spellEnd"/>
      <w:r w:rsidRPr="001901CD">
        <w:rPr>
          <w:rFonts w:eastAsia="Times New Roman" w:cstheme="minorHAnsi"/>
          <w:color w:val="2D3B45"/>
          <w:lang w:eastAsia="en-US"/>
        </w:rPr>
        <w:t>(</w:t>
      </w:r>
      <w:proofErr w:type="gramEnd"/>
      <w:r w:rsidRPr="001901CD">
        <w:rPr>
          <w:rFonts w:eastAsia="Times New Roman" w:cstheme="minorHAnsi"/>
          <w:color w:val="2D3B45"/>
          <w:lang w:eastAsia="en-US"/>
        </w:rPr>
        <w:t>id("Feather Hat Image"),"Feather Hat Image",99.99,231,"1.2GB", "https:freehats.org" )</w:t>
      </w:r>
    </w:p>
    <w:p w14:paraId="08D48786" w14:textId="77777777" w:rsidR="001901CD" w:rsidRPr="00043E26" w:rsidRDefault="001901CD" w:rsidP="001901CD">
      <w:p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</w:p>
    <w:p w14:paraId="7BFA611E" w14:textId="4E0AF8E6" w:rsidR="00095CEE" w:rsidRDefault="009043E6" w:rsidP="00095CEE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 xml:space="preserve">The Cart class </w:t>
      </w:r>
      <w:r w:rsidR="00095CEE">
        <w:rPr>
          <w:rFonts w:eastAsia="Times New Roman" w:cstheme="minorHAnsi"/>
          <w:color w:val="2D3B45"/>
          <w:lang w:eastAsia="en-US"/>
        </w:rPr>
        <w:t xml:space="preserve">can receive any of the </w:t>
      </w:r>
      <w:r w:rsidR="0061421B">
        <w:rPr>
          <w:rFonts w:eastAsia="Times New Roman" w:cstheme="minorHAnsi"/>
          <w:color w:val="2D3B45"/>
          <w:lang w:eastAsia="en-US"/>
        </w:rPr>
        <w:t>previously mentioned</w:t>
      </w:r>
      <w:r w:rsidR="00095CEE">
        <w:rPr>
          <w:rFonts w:eastAsia="Times New Roman" w:cstheme="minorHAnsi"/>
          <w:color w:val="2D3B45"/>
          <w:lang w:eastAsia="en-US"/>
        </w:rPr>
        <w:t xml:space="preserve"> classes</w:t>
      </w:r>
      <w:r w:rsidR="00B81A0C">
        <w:rPr>
          <w:rFonts w:eastAsia="Times New Roman" w:cstheme="minorHAnsi"/>
          <w:color w:val="2D3B45"/>
          <w:lang w:eastAsia="en-US"/>
        </w:rPr>
        <w:t>. It</w:t>
      </w:r>
      <w:r w:rsidR="005D5D66">
        <w:rPr>
          <w:rFonts w:eastAsia="Times New Roman" w:cstheme="minorHAnsi"/>
          <w:color w:val="2D3B45"/>
          <w:lang w:eastAsia="en-US"/>
        </w:rPr>
        <w:t xml:space="preserve"> can add</w:t>
      </w:r>
      <w:r w:rsidR="00914D38">
        <w:rPr>
          <w:rFonts w:eastAsia="Times New Roman" w:cstheme="minorHAnsi"/>
          <w:color w:val="2D3B45"/>
          <w:lang w:eastAsia="en-US"/>
        </w:rPr>
        <w:t xml:space="preserve"> products</w:t>
      </w:r>
      <w:r w:rsidR="00D76396">
        <w:rPr>
          <w:rFonts w:eastAsia="Times New Roman" w:cstheme="minorHAnsi"/>
          <w:color w:val="2D3B45"/>
          <w:lang w:eastAsia="en-US"/>
        </w:rPr>
        <w:t xml:space="preserve"> </w:t>
      </w:r>
      <w:r w:rsidR="00797610">
        <w:rPr>
          <w:rFonts w:eastAsia="Times New Roman" w:cstheme="minorHAnsi"/>
          <w:color w:val="2D3B45"/>
          <w:lang w:eastAsia="en-US"/>
        </w:rPr>
        <w:t xml:space="preserve">into a private list </w:t>
      </w:r>
      <w:r w:rsidR="00701298">
        <w:rPr>
          <w:rFonts w:eastAsia="Times New Roman" w:cstheme="minorHAnsi"/>
          <w:color w:val="2D3B45"/>
          <w:lang w:eastAsia="en-US"/>
        </w:rPr>
        <w:t>named __</w:t>
      </w:r>
      <w:proofErr w:type="spellStart"/>
      <w:r w:rsidR="00701298">
        <w:rPr>
          <w:rFonts w:eastAsia="Times New Roman" w:cstheme="minorHAnsi"/>
          <w:color w:val="2D3B45"/>
          <w:lang w:eastAsia="en-US"/>
        </w:rPr>
        <w:t>cart_items</w:t>
      </w:r>
      <w:proofErr w:type="spellEnd"/>
      <w:r w:rsidR="00701298">
        <w:rPr>
          <w:rFonts w:eastAsia="Times New Roman" w:cstheme="minorHAnsi"/>
          <w:color w:val="2D3B45"/>
          <w:lang w:eastAsia="en-US"/>
        </w:rPr>
        <w:t xml:space="preserve"> </w:t>
      </w:r>
      <w:r w:rsidR="00797610">
        <w:rPr>
          <w:rFonts w:eastAsia="Times New Roman" w:cstheme="minorHAnsi"/>
          <w:color w:val="2D3B45"/>
          <w:lang w:eastAsia="en-US"/>
        </w:rPr>
        <w:t xml:space="preserve">using </w:t>
      </w:r>
      <w:r w:rsidR="009C3A9F">
        <w:rPr>
          <w:rFonts w:eastAsia="Times New Roman" w:cstheme="minorHAnsi"/>
          <w:color w:val="2D3B45"/>
          <w:lang w:eastAsia="en-US"/>
        </w:rPr>
        <w:t xml:space="preserve">encapsulation. </w:t>
      </w:r>
      <w:r w:rsidR="001516AD">
        <w:rPr>
          <w:rFonts w:eastAsia="Times New Roman" w:cstheme="minorHAnsi"/>
          <w:color w:val="2D3B45"/>
          <w:lang w:eastAsia="en-US"/>
        </w:rPr>
        <w:t>I</w:t>
      </w:r>
      <w:r w:rsidR="00C5768C">
        <w:rPr>
          <w:rFonts w:eastAsia="Times New Roman" w:cstheme="minorHAnsi"/>
          <w:color w:val="2D3B45"/>
          <w:lang w:eastAsia="en-US"/>
        </w:rPr>
        <w:t xml:space="preserve">t </w:t>
      </w:r>
      <w:r w:rsidR="001516AD">
        <w:rPr>
          <w:rFonts w:eastAsia="Times New Roman" w:cstheme="minorHAnsi"/>
          <w:color w:val="2D3B45"/>
          <w:lang w:eastAsia="en-US"/>
        </w:rPr>
        <w:t xml:space="preserve">can also create </w:t>
      </w:r>
      <w:r w:rsidR="00C5768C">
        <w:rPr>
          <w:rFonts w:eastAsia="Times New Roman" w:cstheme="minorHAnsi"/>
          <w:color w:val="2D3B45"/>
          <w:lang w:eastAsia="en-US"/>
        </w:rPr>
        <w:t>an</w:t>
      </w:r>
      <w:r w:rsidR="001516AD">
        <w:rPr>
          <w:rFonts w:eastAsia="Times New Roman" w:cstheme="minorHAnsi"/>
          <w:color w:val="2D3B45"/>
          <w:lang w:eastAsia="en-US"/>
        </w:rPr>
        <w:t xml:space="preserve"> </w:t>
      </w:r>
      <w:r w:rsidR="00C5768C">
        <w:rPr>
          <w:rFonts w:eastAsia="Times New Roman" w:cstheme="minorHAnsi"/>
          <w:color w:val="2D3B45"/>
          <w:lang w:eastAsia="en-US"/>
        </w:rPr>
        <w:t>object with this class.</w:t>
      </w:r>
    </w:p>
    <w:p w14:paraId="5C80ABBD" w14:textId="24657C4B" w:rsidR="00344968" w:rsidRPr="00FD71CE" w:rsidRDefault="00344968" w:rsidP="00344968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The </w:t>
      </w:r>
      <w:r w:rsidR="00EA15D3">
        <w:rPr>
          <w:rFonts w:asciiTheme="majorHAnsi" w:eastAsia="Times New Roman" w:hAnsiTheme="majorHAnsi" w:cstheme="majorHAnsi"/>
          <w:color w:val="2D3B45"/>
          <w:lang w:eastAsia="en-US"/>
        </w:rPr>
        <w:t>Cart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 </w:t>
      </w:r>
      <w:r w:rsidR="00295A42">
        <w:rPr>
          <w:rFonts w:asciiTheme="majorHAnsi" w:eastAsia="Times New Roman" w:hAnsiTheme="majorHAnsi" w:cstheme="majorHAnsi"/>
          <w:color w:val="2D3B45"/>
          <w:lang w:eastAsia="en-US"/>
        </w:rPr>
        <w:t>uses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the attribute</w:t>
      </w:r>
      <w:r w:rsidR="00295A42">
        <w:rPr>
          <w:rFonts w:asciiTheme="majorHAnsi" w:eastAsia="Times New Roman" w:hAnsiTheme="majorHAnsi" w:cstheme="majorHAnsi"/>
          <w:color w:val="2D3B45"/>
          <w:lang w:eastAsia="en-US"/>
        </w:rPr>
        <w:t>s</w:t>
      </w:r>
      <w:r w:rsidR="00CE710F">
        <w:rPr>
          <w:rFonts w:asciiTheme="majorHAnsi" w:eastAsia="Times New Roman" w:hAnsiTheme="majorHAnsi" w:cstheme="majorHAnsi"/>
          <w:color w:val="2D3B45"/>
          <w:lang w:eastAsia="en-US"/>
        </w:rPr>
        <w:t>:</w:t>
      </w:r>
    </w:p>
    <w:p w14:paraId="2C107244" w14:textId="420D6CD4" w:rsidR="00CE710F" w:rsidRDefault="00701298" w:rsidP="00CE710F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__</w:t>
      </w:r>
      <w:proofErr w:type="spellStart"/>
      <w:r>
        <w:rPr>
          <w:rFonts w:eastAsia="Times New Roman" w:cstheme="minorHAnsi"/>
          <w:color w:val="2D3B45"/>
          <w:lang w:eastAsia="en-US"/>
        </w:rPr>
        <w:t>c</w:t>
      </w:r>
      <w:r w:rsidR="00EA15D3">
        <w:rPr>
          <w:rFonts w:eastAsia="Times New Roman" w:cstheme="minorHAnsi"/>
          <w:color w:val="2D3B45"/>
          <w:lang w:eastAsia="en-US"/>
        </w:rPr>
        <w:t>art_items</w:t>
      </w:r>
      <w:proofErr w:type="spellEnd"/>
      <w:r w:rsidR="002A2B18">
        <w:rPr>
          <w:rFonts w:eastAsia="Times New Roman" w:cstheme="minorHAnsi"/>
          <w:color w:val="2D3B45"/>
          <w:lang w:eastAsia="en-US"/>
        </w:rPr>
        <w:t xml:space="preserve"> (</w:t>
      </w:r>
      <w:r w:rsidR="00034B6C">
        <w:rPr>
          <w:rFonts w:eastAsia="Times New Roman" w:cstheme="minorHAnsi"/>
          <w:color w:val="2D3B45"/>
          <w:lang w:eastAsia="en-US"/>
        </w:rPr>
        <w:t xml:space="preserve">This is </w:t>
      </w:r>
      <w:r w:rsidR="002A2B18">
        <w:rPr>
          <w:rFonts w:eastAsia="Times New Roman" w:cstheme="minorHAnsi"/>
          <w:color w:val="2D3B45"/>
          <w:lang w:eastAsia="en-US"/>
        </w:rPr>
        <w:t>not needed to define Cart class)</w:t>
      </w:r>
    </w:p>
    <w:p w14:paraId="7B872936" w14:textId="1814DC0E" w:rsidR="00492BD3" w:rsidRDefault="00492BD3" w:rsidP="00CE710F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product_id</w:t>
      </w:r>
      <w:proofErr w:type="spellEnd"/>
      <w:r>
        <w:rPr>
          <w:rFonts w:eastAsia="Times New Roman" w:cstheme="minorHAnsi"/>
          <w:color w:val="2D3B45"/>
          <w:lang w:eastAsia="en-US"/>
        </w:rPr>
        <w:t xml:space="preserve"> (</w:t>
      </w:r>
      <w:r w:rsidR="00034B6C">
        <w:rPr>
          <w:rFonts w:eastAsia="Times New Roman" w:cstheme="minorHAnsi"/>
          <w:color w:val="2D3B45"/>
          <w:lang w:eastAsia="en-US"/>
        </w:rPr>
        <w:t xml:space="preserve">This </w:t>
      </w:r>
      <w:r w:rsidR="00605138">
        <w:rPr>
          <w:rFonts w:eastAsia="Times New Roman" w:cstheme="minorHAnsi"/>
          <w:color w:val="2D3B45"/>
          <w:lang w:eastAsia="en-US"/>
        </w:rPr>
        <w:t xml:space="preserve">is </w:t>
      </w:r>
      <w:r w:rsidR="00F574E5">
        <w:rPr>
          <w:rFonts w:eastAsia="Times New Roman" w:cstheme="minorHAnsi"/>
          <w:color w:val="2D3B45"/>
          <w:lang w:eastAsia="en-US"/>
        </w:rPr>
        <w:t xml:space="preserve">attribute in any of the classes with “Product” in their </w:t>
      </w:r>
      <w:r w:rsidR="0061421B">
        <w:rPr>
          <w:rFonts w:eastAsia="Times New Roman" w:cstheme="minorHAnsi"/>
          <w:color w:val="2D3B45"/>
          <w:lang w:eastAsia="en-US"/>
        </w:rPr>
        <w:t>names.</w:t>
      </w:r>
      <w:r w:rsidR="00605138">
        <w:rPr>
          <w:rFonts w:eastAsia="Times New Roman" w:cstheme="minorHAnsi"/>
          <w:color w:val="2D3B45"/>
          <w:lang w:eastAsia="en-US"/>
        </w:rPr>
        <w:t xml:space="preserve"> It is referenced in a method</w:t>
      </w:r>
      <w:r w:rsidR="00295A42">
        <w:rPr>
          <w:rFonts w:eastAsia="Times New Roman" w:cstheme="minorHAnsi"/>
          <w:color w:val="2D3B45"/>
          <w:lang w:eastAsia="en-US"/>
        </w:rPr>
        <w:t>.</w:t>
      </w:r>
      <w:r>
        <w:rPr>
          <w:rFonts w:eastAsia="Times New Roman" w:cstheme="minorHAnsi"/>
          <w:color w:val="2D3B45"/>
          <w:lang w:eastAsia="en-US"/>
        </w:rPr>
        <w:t>)</w:t>
      </w:r>
    </w:p>
    <w:p w14:paraId="713B1304" w14:textId="734AD329" w:rsidR="00E34EA7" w:rsidRPr="0061421B" w:rsidRDefault="00E34EA7" w:rsidP="0061421B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product (</w:t>
      </w:r>
      <w:r w:rsidR="00034B6C">
        <w:rPr>
          <w:rFonts w:eastAsia="Times New Roman" w:cstheme="minorHAnsi"/>
          <w:color w:val="2D3B45"/>
          <w:lang w:eastAsia="en-US"/>
        </w:rPr>
        <w:t xml:space="preserve">This </w:t>
      </w:r>
      <w:r w:rsidR="00295A42">
        <w:rPr>
          <w:rFonts w:eastAsia="Times New Roman" w:cstheme="minorHAnsi"/>
          <w:color w:val="2D3B45"/>
          <w:lang w:eastAsia="en-US"/>
        </w:rPr>
        <w:t>refers to any object of any of the classes with “Product” in their names. It is referenced in a method</w:t>
      </w:r>
      <w:r w:rsidR="002A2B18">
        <w:rPr>
          <w:rFonts w:eastAsia="Times New Roman" w:cstheme="minorHAnsi"/>
          <w:color w:val="2D3B45"/>
          <w:lang w:eastAsia="en-US"/>
        </w:rPr>
        <w:t xml:space="preserve"> and not defined in an object</w:t>
      </w:r>
      <w:r w:rsidR="00295A42">
        <w:rPr>
          <w:rFonts w:eastAsia="Times New Roman" w:cstheme="minorHAnsi"/>
          <w:color w:val="2D3B45"/>
          <w:lang w:eastAsia="en-US"/>
        </w:rPr>
        <w:t>.)</w:t>
      </w:r>
    </w:p>
    <w:p w14:paraId="5CD85874" w14:textId="63729681" w:rsidR="006B25B2" w:rsidRDefault="00E34EA7" w:rsidP="00CE710F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This c</w:t>
      </w:r>
      <w:r w:rsidR="0061421B">
        <w:rPr>
          <w:rFonts w:eastAsia="Times New Roman" w:cstheme="minorHAnsi"/>
          <w:color w:val="2D3B45"/>
          <w:lang w:eastAsia="en-US"/>
        </w:rPr>
        <w:t>las</w:t>
      </w:r>
      <w:r>
        <w:rPr>
          <w:rFonts w:eastAsia="Times New Roman" w:cstheme="minorHAnsi"/>
          <w:color w:val="2D3B45"/>
          <w:lang w:eastAsia="en-US"/>
        </w:rPr>
        <w:t>s uses the</w:t>
      </w:r>
      <w:r w:rsidR="006B25B2">
        <w:rPr>
          <w:rFonts w:eastAsia="Times New Roman" w:cstheme="minorHAnsi"/>
          <w:color w:val="2D3B45"/>
          <w:lang w:eastAsia="en-US"/>
        </w:rPr>
        <w:t>se methods:</w:t>
      </w:r>
    </w:p>
    <w:p w14:paraId="794CA465" w14:textId="640DAA4E" w:rsidR="00E40ED8" w:rsidRDefault="00E34EA7" w:rsidP="00E40ED8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lastRenderedPageBreak/>
        <w:t>add_product</w:t>
      </w:r>
      <w:proofErr w:type="spellEnd"/>
      <w:r>
        <w:rPr>
          <w:rFonts w:eastAsia="Times New Roman" w:cstheme="minorHAnsi"/>
          <w:color w:val="2D3B45"/>
          <w:lang w:eastAsia="en-US"/>
        </w:rPr>
        <w:t>(</w:t>
      </w:r>
      <w:r w:rsidR="002B3E48">
        <w:rPr>
          <w:rFonts w:eastAsia="Times New Roman" w:cstheme="minorHAnsi"/>
          <w:color w:val="2D3B45"/>
          <w:lang w:eastAsia="en-US"/>
        </w:rPr>
        <w:t>product</w:t>
      </w:r>
      <w:r>
        <w:rPr>
          <w:rFonts w:eastAsia="Times New Roman" w:cstheme="minorHAnsi"/>
          <w:color w:val="2D3B45"/>
          <w:lang w:eastAsia="en-US"/>
        </w:rPr>
        <w:t>)</w:t>
      </w:r>
      <w:r w:rsidR="00E40ED8">
        <w:rPr>
          <w:rFonts w:eastAsia="Times New Roman" w:cstheme="minorHAnsi"/>
          <w:color w:val="2D3B45"/>
          <w:lang w:eastAsia="en-US"/>
        </w:rPr>
        <w:t xml:space="preserve"> – </w:t>
      </w:r>
      <w:r w:rsidR="00034B6C">
        <w:rPr>
          <w:rFonts w:eastAsia="Times New Roman" w:cstheme="minorHAnsi"/>
          <w:color w:val="2D3B45"/>
          <w:lang w:eastAsia="en-US"/>
        </w:rPr>
        <w:t xml:space="preserve">This </w:t>
      </w:r>
      <w:r w:rsidR="00E40ED8">
        <w:rPr>
          <w:rFonts w:eastAsia="Times New Roman" w:cstheme="minorHAnsi"/>
          <w:color w:val="2D3B45"/>
          <w:lang w:eastAsia="en-US"/>
        </w:rPr>
        <w:t>adds product to the private list:  __</w:t>
      </w:r>
      <w:proofErr w:type="spellStart"/>
      <w:r w:rsidR="00E40ED8">
        <w:rPr>
          <w:rFonts w:eastAsia="Times New Roman" w:cstheme="minorHAnsi"/>
          <w:color w:val="2D3B45"/>
          <w:lang w:eastAsia="en-US"/>
        </w:rPr>
        <w:t>cart_items</w:t>
      </w:r>
      <w:proofErr w:type="spellEnd"/>
      <w:r w:rsidR="00E40ED8">
        <w:rPr>
          <w:rFonts w:eastAsia="Times New Roman" w:cstheme="minorHAnsi"/>
          <w:color w:val="2D3B45"/>
          <w:lang w:eastAsia="en-US"/>
        </w:rPr>
        <w:t>.</w:t>
      </w:r>
      <w:r w:rsidR="00863F9D">
        <w:rPr>
          <w:rFonts w:eastAsia="Times New Roman" w:cstheme="minorHAnsi"/>
          <w:color w:val="2D3B45"/>
          <w:lang w:eastAsia="en-US"/>
        </w:rPr>
        <w:t xml:space="preserve"> </w:t>
      </w:r>
      <w:r w:rsidR="00034B6C">
        <w:rPr>
          <w:rFonts w:eastAsia="Times New Roman" w:cstheme="minorHAnsi"/>
          <w:color w:val="2D3B45"/>
          <w:lang w:eastAsia="en-US"/>
        </w:rPr>
        <w:t>It a</w:t>
      </w:r>
      <w:r w:rsidR="00863F9D">
        <w:rPr>
          <w:rFonts w:eastAsia="Times New Roman" w:cstheme="minorHAnsi"/>
          <w:color w:val="2D3B45"/>
          <w:lang w:eastAsia="en-US"/>
        </w:rPr>
        <w:t xml:space="preserve">lso prints what item is added to the </w:t>
      </w:r>
      <w:r w:rsidR="003F335D">
        <w:rPr>
          <w:rFonts w:eastAsia="Times New Roman" w:cstheme="minorHAnsi"/>
          <w:color w:val="2D3B45"/>
          <w:lang w:eastAsia="en-US"/>
        </w:rPr>
        <w:t>__</w:t>
      </w:r>
      <w:proofErr w:type="spellStart"/>
      <w:r w:rsidR="003F335D">
        <w:rPr>
          <w:rFonts w:eastAsia="Times New Roman" w:cstheme="minorHAnsi"/>
          <w:color w:val="2D3B45"/>
          <w:lang w:eastAsia="en-US"/>
        </w:rPr>
        <w:t>cart_items</w:t>
      </w:r>
      <w:proofErr w:type="spellEnd"/>
      <w:r w:rsidR="003F335D">
        <w:rPr>
          <w:rFonts w:eastAsia="Times New Roman" w:cstheme="minorHAnsi"/>
          <w:color w:val="2D3B45"/>
          <w:lang w:eastAsia="en-US"/>
        </w:rPr>
        <w:t xml:space="preserve"> (referred to as Cart).</w:t>
      </w:r>
    </w:p>
    <w:p w14:paraId="0611F5B4" w14:textId="5289B6E5" w:rsidR="00910197" w:rsidRDefault="009C7CB3" w:rsidP="00910197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 xml:space="preserve">Command example: </w:t>
      </w:r>
      <w:r w:rsidR="00EC2E8B">
        <w:rPr>
          <w:rFonts w:eastAsia="Times New Roman" w:cstheme="minorHAnsi"/>
          <w:color w:val="2D3B45"/>
          <w:lang w:eastAsia="en-US"/>
        </w:rPr>
        <w:t>cart1</w:t>
      </w:r>
      <w:r w:rsidR="00910197">
        <w:rPr>
          <w:rFonts w:eastAsia="Times New Roman" w:cstheme="minorHAnsi"/>
          <w:color w:val="2D3B45"/>
          <w:lang w:eastAsia="en-US"/>
        </w:rPr>
        <w:t>.</w:t>
      </w:r>
      <w:r w:rsidR="00910197" w:rsidRPr="00910197">
        <w:rPr>
          <w:rFonts w:eastAsia="Times New Roman" w:cstheme="minorHAnsi"/>
          <w:color w:val="2D3B45"/>
          <w:lang w:eastAsia="en-US"/>
        </w:rPr>
        <w:t xml:space="preserve"> </w:t>
      </w:r>
      <w:proofErr w:type="spellStart"/>
      <w:r w:rsidR="00910197">
        <w:rPr>
          <w:rFonts w:eastAsia="Times New Roman" w:cstheme="minorHAnsi"/>
          <w:color w:val="2D3B45"/>
          <w:lang w:eastAsia="en-US"/>
        </w:rPr>
        <w:t>add_product</w:t>
      </w:r>
      <w:proofErr w:type="spellEnd"/>
      <w:r w:rsidR="00910197">
        <w:rPr>
          <w:rFonts w:eastAsia="Times New Roman" w:cstheme="minorHAnsi"/>
          <w:color w:val="2D3B45"/>
          <w:lang w:eastAsia="en-US"/>
        </w:rPr>
        <w:t>(</w:t>
      </w:r>
      <w:r w:rsidR="00EC2E8B">
        <w:rPr>
          <w:rFonts w:eastAsia="Times New Roman" w:cstheme="minorHAnsi"/>
          <w:color w:val="2D3B45"/>
          <w:lang w:eastAsia="en-US"/>
        </w:rPr>
        <w:t>obj1</w:t>
      </w:r>
      <w:r w:rsidR="00910197">
        <w:rPr>
          <w:rFonts w:eastAsia="Times New Roman" w:cstheme="minorHAnsi"/>
          <w:color w:val="2D3B45"/>
          <w:lang w:eastAsia="en-US"/>
        </w:rPr>
        <w:t>)</w:t>
      </w:r>
    </w:p>
    <w:p w14:paraId="5D935F6F" w14:textId="2C052DAE" w:rsidR="00EC2E8B" w:rsidRPr="0088127D" w:rsidRDefault="008E3CBC" w:rsidP="0088127D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r</w:t>
      </w:r>
      <w:r w:rsidR="00E40ED8">
        <w:rPr>
          <w:rFonts w:eastAsia="Times New Roman" w:cstheme="minorHAnsi"/>
          <w:color w:val="2D3B45"/>
          <w:lang w:eastAsia="en-US"/>
        </w:rPr>
        <w:t>emove_</w:t>
      </w:r>
      <w:proofErr w:type="gramStart"/>
      <w:r w:rsidR="00E40ED8">
        <w:rPr>
          <w:rFonts w:eastAsia="Times New Roman" w:cstheme="minorHAnsi"/>
          <w:color w:val="2D3B45"/>
          <w:lang w:eastAsia="en-US"/>
        </w:rPr>
        <w:t>p</w:t>
      </w:r>
      <w:r>
        <w:rPr>
          <w:rFonts w:eastAsia="Times New Roman" w:cstheme="minorHAnsi"/>
          <w:color w:val="2D3B45"/>
          <w:lang w:eastAsia="en-US"/>
        </w:rPr>
        <w:t>roduct</w:t>
      </w:r>
      <w:proofErr w:type="spellEnd"/>
      <w:r>
        <w:rPr>
          <w:rFonts w:eastAsia="Times New Roman" w:cstheme="minorHAnsi"/>
          <w:color w:val="2D3B45"/>
          <w:lang w:eastAsia="en-US"/>
        </w:rPr>
        <w:t>(</w:t>
      </w:r>
      <w:proofErr w:type="gramEnd"/>
      <w:r>
        <w:rPr>
          <w:rFonts w:eastAsia="Times New Roman" w:cstheme="minorHAnsi"/>
          <w:color w:val="2D3B45"/>
          <w:lang w:eastAsia="en-US"/>
        </w:rPr>
        <w:t xml:space="preserve">) – </w:t>
      </w:r>
      <w:r w:rsidR="00034B6C">
        <w:rPr>
          <w:rFonts w:eastAsia="Times New Roman" w:cstheme="minorHAnsi"/>
          <w:color w:val="2D3B45"/>
          <w:lang w:eastAsia="en-US"/>
        </w:rPr>
        <w:t xml:space="preserve">This </w:t>
      </w:r>
      <w:r>
        <w:rPr>
          <w:rFonts w:eastAsia="Times New Roman" w:cstheme="minorHAnsi"/>
          <w:color w:val="2D3B45"/>
          <w:lang w:eastAsia="en-US"/>
        </w:rPr>
        <w:t xml:space="preserve">removes  product from </w:t>
      </w:r>
      <w:proofErr w:type="spellStart"/>
      <w:r>
        <w:rPr>
          <w:rFonts w:eastAsia="Times New Roman" w:cstheme="minorHAnsi"/>
          <w:color w:val="2D3B45"/>
          <w:lang w:eastAsia="en-US"/>
        </w:rPr>
        <w:t>provate</w:t>
      </w:r>
      <w:proofErr w:type="spellEnd"/>
      <w:r>
        <w:rPr>
          <w:rFonts w:eastAsia="Times New Roman" w:cstheme="minorHAnsi"/>
          <w:color w:val="2D3B45"/>
          <w:lang w:eastAsia="en-US"/>
        </w:rPr>
        <w:t xml:space="preserve"> list: __</w:t>
      </w:r>
      <w:proofErr w:type="spellStart"/>
      <w:r>
        <w:rPr>
          <w:rFonts w:eastAsia="Times New Roman" w:cstheme="minorHAnsi"/>
          <w:color w:val="2D3B45"/>
          <w:lang w:eastAsia="en-US"/>
        </w:rPr>
        <w:t>cart_items</w:t>
      </w:r>
      <w:proofErr w:type="spellEnd"/>
      <w:r>
        <w:rPr>
          <w:rFonts w:eastAsia="Times New Roman" w:cstheme="minorHAnsi"/>
          <w:color w:val="2D3B45"/>
          <w:lang w:eastAsia="en-US"/>
        </w:rPr>
        <w:t>.</w:t>
      </w:r>
      <w:r w:rsidR="0088127D" w:rsidRPr="0088127D">
        <w:rPr>
          <w:rFonts w:eastAsia="Times New Roman" w:cstheme="minorHAnsi"/>
          <w:color w:val="2D3B45"/>
          <w:lang w:eastAsia="en-US"/>
        </w:rPr>
        <w:t xml:space="preserve"> </w:t>
      </w:r>
      <w:r w:rsidR="0088127D">
        <w:rPr>
          <w:rFonts w:eastAsia="Times New Roman" w:cstheme="minorHAnsi"/>
          <w:color w:val="2D3B45"/>
          <w:lang w:eastAsia="en-US"/>
        </w:rPr>
        <w:t xml:space="preserve">Also prints what item is removed </w:t>
      </w:r>
      <w:proofErr w:type="gramStart"/>
      <w:r w:rsidR="0088127D">
        <w:rPr>
          <w:rFonts w:eastAsia="Times New Roman" w:cstheme="minorHAnsi"/>
          <w:color w:val="2D3B45"/>
          <w:lang w:eastAsia="en-US"/>
        </w:rPr>
        <w:t>from  _</w:t>
      </w:r>
      <w:proofErr w:type="gramEnd"/>
      <w:r w:rsidR="0088127D">
        <w:rPr>
          <w:rFonts w:eastAsia="Times New Roman" w:cstheme="minorHAnsi"/>
          <w:color w:val="2D3B45"/>
          <w:lang w:eastAsia="en-US"/>
        </w:rPr>
        <w:t>_</w:t>
      </w:r>
      <w:proofErr w:type="spellStart"/>
      <w:r w:rsidR="0088127D">
        <w:rPr>
          <w:rFonts w:eastAsia="Times New Roman" w:cstheme="minorHAnsi"/>
          <w:color w:val="2D3B45"/>
          <w:lang w:eastAsia="en-US"/>
        </w:rPr>
        <w:t>cart_items</w:t>
      </w:r>
      <w:proofErr w:type="spellEnd"/>
      <w:r w:rsidR="0088127D">
        <w:rPr>
          <w:rFonts w:eastAsia="Times New Roman" w:cstheme="minorHAnsi"/>
          <w:color w:val="2D3B45"/>
          <w:lang w:eastAsia="en-US"/>
        </w:rPr>
        <w:t xml:space="preserve"> (referred to as Cart).</w:t>
      </w:r>
      <w:r w:rsidR="00863F9D" w:rsidRPr="0088127D">
        <w:rPr>
          <w:rFonts w:eastAsia="Times New Roman" w:cstheme="minorHAnsi"/>
          <w:color w:val="2D3B45"/>
          <w:lang w:eastAsia="en-US"/>
        </w:rPr>
        <w:t xml:space="preserve"> </w:t>
      </w:r>
    </w:p>
    <w:p w14:paraId="7FB89582" w14:textId="6EEB9D74" w:rsidR="00EC2E8B" w:rsidRPr="00EC2E8B" w:rsidRDefault="009C7CB3" w:rsidP="00EC2E8B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 xml:space="preserve">Command example: </w:t>
      </w:r>
      <w:r w:rsidR="00EC2E8B">
        <w:rPr>
          <w:rFonts w:eastAsia="Times New Roman" w:cstheme="minorHAnsi"/>
          <w:color w:val="2D3B45"/>
          <w:lang w:eastAsia="en-US"/>
        </w:rPr>
        <w:t>cart1.</w:t>
      </w:r>
      <w:r w:rsidR="00EC2E8B" w:rsidRPr="00910197">
        <w:rPr>
          <w:rFonts w:eastAsia="Times New Roman" w:cstheme="minorHAnsi"/>
          <w:color w:val="2D3B45"/>
          <w:lang w:eastAsia="en-US"/>
        </w:rPr>
        <w:t xml:space="preserve"> </w:t>
      </w:r>
      <w:proofErr w:type="spellStart"/>
      <w:r w:rsidR="00EC2E8B">
        <w:rPr>
          <w:rFonts w:eastAsia="Times New Roman" w:cstheme="minorHAnsi"/>
          <w:color w:val="2D3B45"/>
          <w:lang w:eastAsia="en-US"/>
        </w:rPr>
        <w:t>remove_product</w:t>
      </w:r>
      <w:proofErr w:type="spellEnd"/>
      <w:r w:rsidR="00EC2E8B">
        <w:rPr>
          <w:rFonts w:eastAsia="Times New Roman" w:cstheme="minorHAnsi"/>
          <w:color w:val="2D3B45"/>
          <w:lang w:eastAsia="en-US"/>
        </w:rPr>
        <w:t xml:space="preserve"> (obj1)</w:t>
      </w:r>
    </w:p>
    <w:p w14:paraId="5F14871E" w14:textId="5DB63C9C" w:rsidR="00345F05" w:rsidRDefault="00502B71" w:rsidP="00345F05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view_</w:t>
      </w:r>
      <w:proofErr w:type="gramStart"/>
      <w:r>
        <w:rPr>
          <w:rFonts w:eastAsia="Times New Roman" w:cstheme="minorHAnsi"/>
          <w:color w:val="2D3B45"/>
          <w:lang w:eastAsia="en-US"/>
        </w:rPr>
        <w:t>cart</w:t>
      </w:r>
      <w:proofErr w:type="spellEnd"/>
      <w:r>
        <w:rPr>
          <w:rFonts w:eastAsia="Times New Roman" w:cstheme="minorHAnsi"/>
          <w:color w:val="2D3B45"/>
          <w:lang w:eastAsia="en-US"/>
        </w:rPr>
        <w:t>(</w:t>
      </w:r>
      <w:proofErr w:type="gramEnd"/>
      <w:r>
        <w:rPr>
          <w:rFonts w:eastAsia="Times New Roman" w:cstheme="minorHAnsi"/>
          <w:color w:val="2D3B45"/>
          <w:lang w:eastAsia="en-US"/>
        </w:rPr>
        <w:t xml:space="preserve">) </w:t>
      </w:r>
      <w:r w:rsidR="00EE56D1">
        <w:rPr>
          <w:rFonts w:eastAsia="Times New Roman" w:cstheme="minorHAnsi"/>
          <w:color w:val="2D3B45"/>
          <w:lang w:eastAsia="en-US"/>
        </w:rPr>
        <w:t>–</w:t>
      </w:r>
      <w:r>
        <w:rPr>
          <w:rFonts w:eastAsia="Times New Roman" w:cstheme="minorHAnsi"/>
          <w:color w:val="2D3B45"/>
          <w:lang w:eastAsia="en-US"/>
        </w:rPr>
        <w:t xml:space="preserve"> </w:t>
      </w:r>
      <w:r w:rsidR="00034B6C">
        <w:rPr>
          <w:rFonts w:eastAsia="Times New Roman" w:cstheme="minorHAnsi"/>
          <w:color w:val="2D3B45"/>
          <w:lang w:eastAsia="en-US"/>
        </w:rPr>
        <w:t xml:space="preserve">This </w:t>
      </w:r>
      <w:r w:rsidR="00863F9D">
        <w:rPr>
          <w:rFonts w:eastAsia="Times New Roman" w:cstheme="minorHAnsi"/>
          <w:color w:val="2D3B45"/>
          <w:lang w:eastAsia="en-US"/>
        </w:rPr>
        <w:t>prints</w:t>
      </w:r>
      <w:r w:rsidR="00EE56D1">
        <w:rPr>
          <w:rFonts w:eastAsia="Times New Roman" w:cstheme="minorHAnsi"/>
          <w:color w:val="2D3B45"/>
          <w:lang w:eastAsia="en-US"/>
        </w:rPr>
        <w:t xml:space="preserve"> all of the items in the Cart (also known as the __</w:t>
      </w:r>
      <w:proofErr w:type="spellStart"/>
      <w:r w:rsidR="00EE56D1">
        <w:rPr>
          <w:rFonts w:eastAsia="Times New Roman" w:cstheme="minorHAnsi"/>
          <w:color w:val="2D3B45"/>
          <w:lang w:eastAsia="en-US"/>
        </w:rPr>
        <w:t>cart_items</w:t>
      </w:r>
      <w:proofErr w:type="spellEnd"/>
      <w:r w:rsidR="00EE56D1">
        <w:rPr>
          <w:rFonts w:eastAsia="Times New Roman" w:cstheme="minorHAnsi"/>
          <w:color w:val="2D3B45"/>
          <w:lang w:eastAsia="en-US"/>
        </w:rPr>
        <w:t xml:space="preserve"> list).</w:t>
      </w:r>
    </w:p>
    <w:p w14:paraId="2286418E" w14:textId="3FEB33B8" w:rsidR="00BD69E7" w:rsidRDefault="00351F59" w:rsidP="00BD69E7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 xml:space="preserve">Command example: </w:t>
      </w:r>
      <w:r w:rsidR="008C7342">
        <w:rPr>
          <w:rFonts w:eastAsia="Times New Roman" w:cstheme="minorHAnsi"/>
          <w:color w:val="2D3B45"/>
          <w:lang w:eastAsia="en-US"/>
        </w:rPr>
        <w:t>cart1.</w:t>
      </w:r>
      <w:r>
        <w:rPr>
          <w:rFonts w:eastAsia="Times New Roman" w:cstheme="minorHAnsi"/>
          <w:color w:val="2D3B45"/>
          <w:lang w:eastAsia="en-US"/>
        </w:rPr>
        <w:t xml:space="preserve"> </w:t>
      </w:r>
      <w:proofErr w:type="spellStart"/>
      <w:r w:rsidR="00345F05" w:rsidRPr="00345F05">
        <w:rPr>
          <w:rFonts w:eastAsia="Times New Roman" w:cstheme="minorHAnsi"/>
          <w:color w:val="2D3B45"/>
          <w:lang w:eastAsia="en-US"/>
        </w:rPr>
        <w:t>view_</w:t>
      </w:r>
      <w:proofErr w:type="gramStart"/>
      <w:r w:rsidR="00345F05" w:rsidRPr="00345F05">
        <w:rPr>
          <w:rFonts w:eastAsia="Times New Roman" w:cstheme="minorHAnsi"/>
          <w:color w:val="2D3B45"/>
          <w:lang w:eastAsia="en-US"/>
        </w:rPr>
        <w:t>cart</w:t>
      </w:r>
      <w:proofErr w:type="spellEnd"/>
      <w:r w:rsidR="00345F05">
        <w:rPr>
          <w:rFonts w:eastAsia="Times New Roman" w:cstheme="minorHAnsi"/>
          <w:color w:val="2D3B45"/>
          <w:lang w:eastAsia="en-US"/>
        </w:rPr>
        <w:t>(</w:t>
      </w:r>
      <w:proofErr w:type="gramEnd"/>
      <w:r w:rsidR="00345F05">
        <w:rPr>
          <w:rFonts w:eastAsia="Times New Roman" w:cstheme="minorHAnsi"/>
          <w:color w:val="2D3B45"/>
          <w:lang w:eastAsia="en-US"/>
        </w:rPr>
        <w:t>)</w:t>
      </w:r>
    </w:p>
    <w:p w14:paraId="13E06706" w14:textId="334002B1" w:rsidR="00BD69E7" w:rsidRDefault="00337569" w:rsidP="00BD69E7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clear</w:t>
      </w:r>
      <w:r w:rsidR="00BD69E7">
        <w:rPr>
          <w:rFonts w:eastAsia="Times New Roman" w:cstheme="minorHAnsi"/>
          <w:color w:val="2D3B45"/>
          <w:lang w:eastAsia="en-US"/>
        </w:rPr>
        <w:t>_</w:t>
      </w:r>
      <w:proofErr w:type="gramStart"/>
      <w:r w:rsidR="00BD69E7">
        <w:rPr>
          <w:rFonts w:eastAsia="Times New Roman" w:cstheme="minorHAnsi"/>
          <w:color w:val="2D3B45"/>
          <w:lang w:eastAsia="en-US"/>
        </w:rPr>
        <w:t>cart</w:t>
      </w:r>
      <w:proofErr w:type="spellEnd"/>
      <w:r w:rsidR="00BD69E7">
        <w:rPr>
          <w:rFonts w:eastAsia="Times New Roman" w:cstheme="minorHAnsi"/>
          <w:color w:val="2D3B45"/>
          <w:lang w:eastAsia="en-US"/>
        </w:rPr>
        <w:t>(</w:t>
      </w:r>
      <w:proofErr w:type="gramEnd"/>
      <w:r w:rsidR="00BD69E7">
        <w:rPr>
          <w:rFonts w:eastAsia="Times New Roman" w:cstheme="minorHAnsi"/>
          <w:color w:val="2D3B45"/>
          <w:lang w:eastAsia="en-US"/>
        </w:rPr>
        <w:t xml:space="preserve">) – </w:t>
      </w:r>
      <w:r w:rsidR="00034B6C">
        <w:rPr>
          <w:rFonts w:eastAsia="Times New Roman" w:cstheme="minorHAnsi"/>
          <w:color w:val="2D3B45"/>
          <w:lang w:eastAsia="en-US"/>
        </w:rPr>
        <w:t xml:space="preserve">This </w:t>
      </w:r>
      <w:r>
        <w:rPr>
          <w:rFonts w:eastAsia="Times New Roman" w:cstheme="minorHAnsi"/>
          <w:color w:val="2D3B45"/>
          <w:lang w:eastAsia="en-US"/>
        </w:rPr>
        <w:t>clears all of the contents of the</w:t>
      </w:r>
      <w:r w:rsidR="00BD69E7">
        <w:rPr>
          <w:rFonts w:eastAsia="Times New Roman" w:cstheme="minorHAnsi"/>
          <w:color w:val="2D3B45"/>
          <w:lang w:eastAsia="en-US"/>
        </w:rPr>
        <w:t xml:space="preserve"> __</w:t>
      </w:r>
      <w:proofErr w:type="spellStart"/>
      <w:r w:rsidR="00BD69E7">
        <w:rPr>
          <w:rFonts w:eastAsia="Times New Roman" w:cstheme="minorHAnsi"/>
          <w:color w:val="2D3B45"/>
          <w:lang w:eastAsia="en-US"/>
        </w:rPr>
        <w:t>cart_items</w:t>
      </w:r>
      <w:proofErr w:type="spellEnd"/>
      <w:r w:rsidR="00BD69E7">
        <w:rPr>
          <w:rFonts w:eastAsia="Times New Roman" w:cstheme="minorHAnsi"/>
          <w:color w:val="2D3B45"/>
          <w:lang w:eastAsia="en-US"/>
        </w:rPr>
        <w:t xml:space="preserve"> list</w:t>
      </w:r>
      <w:r w:rsidR="00876159">
        <w:rPr>
          <w:rFonts w:eastAsia="Times New Roman" w:cstheme="minorHAnsi"/>
          <w:color w:val="2D3B45"/>
          <w:lang w:eastAsia="en-US"/>
        </w:rPr>
        <w:t>.</w:t>
      </w:r>
    </w:p>
    <w:p w14:paraId="68C8405C" w14:textId="1756D2CB" w:rsidR="00F50717" w:rsidRDefault="00BD69E7" w:rsidP="00337569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 xml:space="preserve">Command example: cart1. </w:t>
      </w:r>
      <w:proofErr w:type="spellStart"/>
      <w:r w:rsidR="00337569">
        <w:rPr>
          <w:rFonts w:eastAsia="Times New Roman" w:cstheme="minorHAnsi"/>
          <w:color w:val="2D3B45"/>
          <w:lang w:eastAsia="en-US"/>
        </w:rPr>
        <w:t>clear</w:t>
      </w:r>
      <w:r w:rsidRPr="00345F05">
        <w:rPr>
          <w:rFonts w:eastAsia="Times New Roman" w:cstheme="minorHAnsi"/>
          <w:color w:val="2D3B45"/>
          <w:lang w:eastAsia="en-US"/>
        </w:rPr>
        <w:t>_</w:t>
      </w:r>
      <w:proofErr w:type="gramStart"/>
      <w:r w:rsidRPr="00345F05">
        <w:rPr>
          <w:rFonts w:eastAsia="Times New Roman" w:cstheme="minorHAnsi"/>
          <w:color w:val="2D3B45"/>
          <w:lang w:eastAsia="en-US"/>
        </w:rPr>
        <w:t>cart</w:t>
      </w:r>
      <w:proofErr w:type="spellEnd"/>
      <w:r>
        <w:rPr>
          <w:rFonts w:eastAsia="Times New Roman" w:cstheme="minorHAnsi"/>
          <w:color w:val="2D3B45"/>
          <w:lang w:eastAsia="en-US"/>
        </w:rPr>
        <w:t>(</w:t>
      </w:r>
      <w:proofErr w:type="gramEnd"/>
      <w:r>
        <w:rPr>
          <w:rFonts w:eastAsia="Times New Roman" w:cstheme="minorHAnsi"/>
          <w:color w:val="2D3B45"/>
          <w:lang w:eastAsia="en-US"/>
        </w:rPr>
        <w:t>)</w:t>
      </w:r>
    </w:p>
    <w:p w14:paraId="49E6C5BA" w14:textId="2E81C8A1" w:rsidR="00337569" w:rsidRPr="00337569" w:rsidRDefault="00337569" w:rsidP="00337569">
      <w:p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</w:p>
    <w:p w14:paraId="5D209C18" w14:textId="581D7F93" w:rsidR="00247810" w:rsidRPr="00247810" w:rsidRDefault="00247810" w:rsidP="00F50717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The User class</w:t>
      </w:r>
      <w:r w:rsidR="002249B0">
        <w:rPr>
          <w:rFonts w:asciiTheme="majorHAnsi" w:eastAsia="Times New Roman" w:hAnsiTheme="majorHAnsi" w:cstheme="majorHAnsi"/>
          <w:color w:val="2D3B45"/>
          <w:lang w:eastAsia="en-US"/>
        </w:rPr>
        <w:t xml:space="preserve"> creates</w:t>
      </w:r>
      <w:r w:rsidR="001516AD">
        <w:rPr>
          <w:rFonts w:asciiTheme="majorHAnsi" w:eastAsia="Times New Roman" w:hAnsiTheme="majorHAnsi" w:cstheme="majorHAnsi"/>
          <w:color w:val="2D3B45"/>
          <w:lang w:eastAsia="en-US"/>
        </w:rPr>
        <w:t xml:space="preserve"> user as an object</w:t>
      </w:r>
      <w:r w:rsidR="00A07283">
        <w:rPr>
          <w:rFonts w:asciiTheme="majorHAnsi" w:eastAsia="Times New Roman" w:hAnsiTheme="majorHAnsi" w:cstheme="majorHAnsi"/>
          <w:color w:val="2D3B45"/>
          <w:lang w:eastAsia="en-US"/>
        </w:rPr>
        <w:t xml:space="preserve">. </w:t>
      </w:r>
      <w:r w:rsidR="0079625B">
        <w:rPr>
          <w:rFonts w:asciiTheme="majorHAnsi" w:eastAsia="Times New Roman" w:hAnsiTheme="majorHAnsi" w:cstheme="majorHAnsi"/>
          <w:color w:val="2D3B45"/>
          <w:lang w:eastAsia="en-US"/>
        </w:rPr>
        <w:t>Uses attributes from the Cart class</w:t>
      </w:r>
    </w:p>
    <w:p w14:paraId="1A20AC01" w14:textId="13C3E478" w:rsidR="00F50717" w:rsidRPr="00FD71CE" w:rsidRDefault="00F50717" w:rsidP="00F50717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The User class uses the attributes:</w:t>
      </w:r>
    </w:p>
    <w:p w14:paraId="43E1C63E" w14:textId="25FC1DB8" w:rsidR="00F92ECA" w:rsidRDefault="00134EEC" w:rsidP="00F50717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user_id</w:t>
      </w:r>
      <w:proofErr w:type="spellEnd"/>
      <w:r>
        <w:rPr>
          <w:rFonts w:eastAsia="Times New Roman" w:cstheme="minorHAnsi"/>
          <w:color w:val="2D3B45"/>
          <w:lang w:eastAsia="en-US"/>
        </w:rPr>
        <w:t xml:space="preserve"> </w:t>
      </w:r>
    </w:p>
    <w:p w14:paraId="0F6555D2" w14:textId="302A94F1" w:rsidR="00134EEC" w:rsidRDefault="00134EEC" w:rsidP="00F50717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name</w:t>
      </w:r>
    </w:p>
    <w:p w14:paraId="37114B33" w14:textId="7414B2AA" w:rsidR="00FD13D8" w:rsidRDefault="00134EEC" w:rsidP="005D1EB4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cart</w:t>
      </w:r>
      <w:r w:rsidR="00AD5B69">
        <w:rPr>
          <w:rFonts w:eastAsia="Times New Roman" w:cstheme="minorHAnsi"/>
          <w:color w:val="2D3B45"/>
          <w:lang w:eastAsia="en-US"/>
        </w:rPr>
        <w:t xml:space="preserve"> (references the </w:t>
      </w:r>
      <w:proofErr w:type="gramStart"/>
      <w:r w:rsidR="00AD5B69">
        <w:rPr>
          <w:rFonts w:eastAsia="Times New Roman" w:cstheme="minorHAnsi"/>
          <w:color w:val="2D3B45"/>
          <w:lang w:eastAsia="en-US"/>
        </w:rPr>
        <w:t>Cart(</w:t>
      </w:r>
      <w:proofErr w:type="gramEnd"/>
      <w:r w:rsidR="00AD5B69">
        <w:rPr>
          <w:rFonts w:eastAsia="Times New Roman" w:cstheme="minorHAnsi"/>
          <w:color w:val="2D3B45"/>
          <w:lang w:eastAsia="en-US"/>
        </w:rPr>
        <w:t>) class)</w:t>
      </w:r>
    </w:p>
    <w:p w14:paraId="31BF8145" w14:textId="77777777" w:rsidR="005D1EB4" w:rsidRDefault="005D1EB4" w:rsidP="005D1EB4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This class uses these methods:</w:t>
      </w:r>
    </w:p>
    <w:p w14:paraId="4DB19C21" w14:textId="5F6989A0" w:rsidR="005D1EB4" w:rsidRDefault="0064014E" w:rsidP="005D1EB4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a</w:t>
      </w:r>
      <w:r w:rsidR="00EE07A6">
        <w:rPr>
          <w:rFonts w:eastAsia="Times New Roman" w:cstheme="minorHAnsi"/>
          <w:color w:val="2D3B45"/>
          <w:lang w:eastAsia="en-US"/>
        </w:rPr>
        <w:t>dd_to</w:t>
      </w:r>
      <w:r w:rsidR="00AD5B69">
        <w:rPr>
          <w:rFonts w:eastAsia="Times New Roman" w:cstheme="minorHAnsi"/>
          <w:color w:val="2D3B45"/>
          <w:lang w:eastAsia="en-US"/>
        </w:rPr>
        <w:t>_cart</w:t>
      </w:r>
      <w:proofErr w:type="spellEnd"/>
      <w:r w:rsidR="00AD5B69">
        <w:rPr>
          <w:rFonts w:eastAsia="Times New Roman" w:cstheme="minorHAnsi"/>
          <w:color w:val="2D3B45"/>
          <w:lang w:eastAsia="en-US"/>
        </w:rPr>
        <w:t>(</w:t>
      </w:r>
      <w:r w:rsidR="002B3E48">
        <w:rPr>
          <w:rFonts w:eastAsia="Times New Roman" w:cstheme="minorHAnsi"/>
          <w:color w:val="2D3B45"/>
          <w:lang w:eastAsia="en-US"/>
        </w:rPr>
        <w:t>product</w:t>
      </w:r>
      <w:r w:rsidR="00AD5B69">
        <w:rPr>
          <w:rFonts w:eastAsia="Times New Roman" w:cstheme="minorHAnsi"/>
          <w:color w:val="2D3B45"/>
          <w:lang w:eastAsia="en-US"/>
        </w:rPr>
        <w:t xml:space="preserve">) – </w:t>
      </w:r>
      <w:r w:rsidR="000B2232">
        <w:rPr>
          <w:rFonts w:eastAsia="Times New Roman" w:cstheme="minorHAnsi"/>
          <w:color w:val="2D3B45"/>
          <w:lang w:eastAsia="en-US"/>
        </w:rPr>
        <w:t xml:space="preserve">This </w:t>
      </w:r>
      <w:r w:rsidR="00AD5B69">
        <w:rPr>
          <w:rFonts w:eastAsia="Times New Roman" w:cstheme="minorHAnsi"/>
          <w:color w:val="2D3B45"/>
          <w:lang w:eastAsia="en-US"/>
        </w:rPr>
        <w:t xml:space="preserve">adds product to </w:t>
      </w:r>
      <w:proofErr w:type="spellStart"/>
      <w:r w:rsidR="00690274">
        <w:rPr>
          <w:rFonts w:eastAsia="Times New Roman" w:cstheme="minorHAnsi"/>
          <w:color w:val="2D3B45"/>
          <w:lang w:eastAsia="en-US"/>
        </w:rPr>
        <w:t>provate</w:t>
      </w:r>
      <w:proofErr w:type="spellEnd"/>
      <w:r w:rsidR="00690274">
        <w:rPr>
          <w:rFonts w:eastAsia="Times New Roman" w:cstheme="minorHAnsi"/>
          <w:color w:val="2D3B45"/>
          <w:lang w:eastAsia="en-US"/>
        </w:rPr>
        <w:t xml:space="preserve"> list: __</w:t>
      </w:r>
      <w:proofErr w:type="spellStart"/>
      <w:r w:rsidR="00690274">
        <w:rPr>
          <w:rFonts w:eastAsia="Times New Roman" w:cstheme="minorHAnsi"/>
          <w:color w:val="2D3B45"/>
          <w:lang w:eastAsia="en-US"/>
        </w:rPr>
        <w:t>cart_items</w:t>
      </w:r>
      <w:proofErr w:type="spellEnd"/>
      <w:r w:rsidR="00690274">
        <w:rPr>
          <w:rFonts w:eastAsia="Times New Roman" w:cstheme="minorHAnsi"/>
          <w:color w:val="2D3B45"/>
          <w:lang w:eastAsia="en-US"/>
        </w:rPr>
        <w:t xml:space="preserve"> </w:t>
      </w:r>
      <w:r w:rsidR="00AD5B69">
        <w:rPr>
          <w:rFonts w:eastAsia="Times New Roman" w:cstheme="minorHAnsi"/>
          <w:color w:val="2D3B45"/>
          <w:lang w:eastAsia="en-US"/>
        </w:rPr>
        <w:t xml:space="preserve">using the </w:t>
      </w:r>
      <w:proofErr w:type="gramStart"/>
      <w:r w:rsidR="00AD5B69">
        <w:rPr>
          <w:rFonts w:eastAsia="Times New Roman" w:cstheme="minorHAnsi"/>
          <w:color w:val="2D3B45"/>
          <w:lang w:eastAsia="en-US"/>
        </w:rPr>
        <w:t>Cart(</w:t>
      </w:r>
      <w:proofErr w:type="gramEnd"/>
      <w:r w:rsidR="00AD5B69">
        <w:rPr>
          <w:rFonts w:eastAsia="Times New Roman" w:cstheme="minorHAnsi"/>
          <w:color w:val="2D3B45"/>
          <w:lang w:eastAsia="en-US"/>
        </w:rPr>
        <w:t>) class</w:t>
      </w:r>
    </w:p>
    <w:p w14:paraId="33BB4E60" w14:textId="705EBDF6" w:rsidR="00690274" w:rsidRDefault="0064014E" w:rsidP="00690274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 xml:space="preserve">Command example: </w:t>
      </w:r>
      <w:r w:rsidR="00E8519C" w:rsidRPr="00E8519C">
        <w:rPr>
          <w:rFonts w:eastAsia="Times New Roman" w:cstheme="minorHAnsi"/>
          <w:color w:val="2D3B45"/>
          <w:lang w:eastAsia="en-US"/>
        </w:rPr>
        <w:t>User1.add_to_</w:t>
      </w:r>
      <w:proofErr w:type="gramStart"/>
      <w:r w:rsidR="00E8519C" w:rsidRPr="00E8519C">
        <w:rPr>
          <w:rFonts w:eastAsia="Times New Roman" w:cstheme="minorHAnsi"/>
          <w:color w:val="2D3B45"/>
          <w:lang w:eastAsia="en-US"/>
        </w:rPr>
        <w:t>cart(</w:t>
      </w:r>
      <w:proofErr w:type="gramEnd"/>
      <w:r w:rsidR="00E8519C" w:rsidRPr="00E8519C">
        <w:rPr>
          <w:rFonts w:eastAsia="Times New Roman" w:cstheme="minorHAnsi"/>
          <w:color w:val="2D3B45"/>
          <w:lang w:eastAsia="en-US"/>
        </w:rPr>
        <w:t>Pitem1)</w:t>
      </w:r>
    </w:p>
    <w:p w14:paraId="703C95A2" w14:textId="08DCA099" w:rsidR="00690274" w:rsidRPr="000117EF" w:rsidRDefault="00690274" w:rsidP="000117EF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remove_from_</w:t>
      </w:r>
      <w:proofErr w:type="gramStart"/>
      <w:r>
        <w:rPr>
          <w:rFonts w:eastAsia="Times New Roman" w:cstheme="minorHAnsi"/>
          <w:color w:val="2D3B45"/>
          <w:lang w:eastAsia="en-US"/>
        </w:rPr>
        <w:t>cart</w:t>
      </w:r>
      <w:proofErr w:type="spellEnd"/>
      <w:r>
        <w:rPr>
          <w:rFonts w:eastAsia="Times New Roman" w:cstheme="minorHAnsi"/>
          <w:color w:val="2D3B45"/>
          <w:lang w:eastAsia="en-US"/>
        </w:rPr>
        <w:t>(</w:t>
      </w:r>
      <w:proofErr w:type="gramEnd"/>
      <w:r>
        <w:rPr>
          <w:rFonts w:eastAsia="Times New Roman" w:cstheme="minorHAnsi"/>
          <w:color w:val="2D3B45"/>
          <w:lang w:eastAsia="en-US"/>
        </w:rPr>
        <w:t xml:space="preserve">) – </w:t>
      </w:r>
      <w:r w:rsidR="000B2232">
        <w:rPr>
          <w:rFonts w:eastAsia="Times New Roman" w:cstheme="minorHAnsi"/>
          <w:color w:val="2D3B45"/>
          <w:lang w:eastAsia="en-US"/>
        </w:rPr>
        <w:t xml:space="preserve">This </w:t>
      </w:r>
      <w:r>
        <w:rPr>
          <w:rFonts w:eastAsia="Times New Roman" w:cstheme="minorHAnsi"/>
          <w:color w:val="2D3B45"/>
          <w:lang w:eastAsia="en-US"/>
        </w:rPr>
        <w:t xml:space="preserve">removes product from </w:t>
      </w:r>
      <w:proofErr w:type="spellStart"/>
      <w:r>
        <w:rPr>
          <w:rFonts w:eastAsia="Times New Roman" w:cstheme="minorHAnsi"/>
          <w:color w:val="2D3B45"/>
          <w:lang w:eastAsia="en-US"/>
        </w:rPr>
        <w:t>provate</w:t>
      </w:r>
      <w:proofErr w:type="spellEnd"/>
      <w:r>
        <w:rPr>
          <w:rFonts w:eastAsia="Times New Roman" w:cstheme="minorHAnsi"/>
          <w:color w:val="2D3B45"/>
          <w:lang w:eastAsia="en-US"/>
        </w:rPr>
        <w:t xml:space="preserve"> list: __</w:t>
      </w:r>
      <w:proofErr w:type="spellStart"/>
      <w:r>
        <w:rPr>
          <w:rFonts w:eastAsia="Times New Roman" w:cstheme="minorHAnsi"/>
          <w:color w:val="2D3B45"/>
          <w:lang w:eastAsia="en-US"/>
        </w:rPr>
        <w:t>cart_items</w:t>
      </w:r>
      <w:proofErr w:type="spellEnd"/>
      <w:r>
        <w:rPr>
          <w:rFonts w:eastAsia="Times New Roman" w:cstheme="minorHAnsi"/>
          <w:color w:val="2D3B45"/>
          <w:lang w:eastAsia="en-US"/>
        </w:rPr>
        <w:t xml:space="preserve"> using the Cart() class</w:t>
      </w:r>
      <w:r w:rsidR="00AF2EEC">
        <w:rPr>
          <w:rFonts w:eastAsia="Times New Roman" w:cstheme="minorHAnsi"/>
          <w:color w:val="2D3B45"/>
          <w:lang w:eastAsia="en-US"/>
        </w:rPr>
        <w:t xml:space="preserve">. </w:t>
      </w:r>
      <w:r w:rsidR="000B2232">
        <w:rPr>
          <w:rFonts w:eastAsia="Times New Roman" w:cstheme="minorHAnsi"/>
          <w:color w:val="2D3B45"/>
          <w:lang w:eastAsia="en-US"/>
        </w:rPr>
        <w:t xml:space="preserve">It </w:t>
      </w:r>
      <w:r w:rsidR="00AF2EEC">
        <w:rPr>
          <w:rFonts w:eastAsia="Times New Roman" w:cstheme="minorHAnsi"/>
          <w:color w:val="2D3B45"/>
          <w:lang w:eastAsia="en-US"/>
        </w:rPr>
        <w:t xml:space="preserve">Requires </w:t>
      </w:r>
      <w:proofErr w:type="spellStart"/>
      <w:r w:rsidR="00AF2EEC">
        <w:rPr>
          <w:rFonts w:eastAsia="Times New Roman" w:cstheme="minorHAnsi"/>
          <w:color w:val="2D3B45"/>
          <w:lang w:eastAsia="en-US"/>
        </w:rPr>
        <w:t>product_id</w:t>
      </w:r>
      <w:proofErr w:type="spellEnd"/>
      <w:r w:rsidR="00AF2EEC">
        <w:rPr>
          <w:rFonts w:eastAsia="Times New Roman" w:cstheme="minorHAnsi"/>
          <w:color w:val="2D3B45"/>
          <w:lang w:eastAsia="en-US"/>
        </w:rPr>
        <w:t>.</w:t>
      </w:r>
    </w:p>
    <w:p w14:paraId="50F0F0D7" w14:textId="2BE3B822" w:rsidR="002965BF" w:rsidRPr="008C071F" w:rsidRDefault="00690274" w:rsidP="008C071F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2965BF">
        <w:rPr>
          <w:rFonts w:eastAsia="Times New Roman" w:cstheme="minorHAnsi"/>
          <w:color w:val="2D3B45"/>
          <w:lang w:eastAsia="en-US"/>
        </w:rPr>
        <w:t xml:space="preserve">Command example: </w:t>
      </w:r>
      <w:r w:rsidR="002965BF" w:rsidRPr="002965BF">
        <w:rPr>
          <w:rFonts w:eastAsia="Times New Roman" w:cstheme="minorHAnsi"/>
          <w:color w:val="2D3B45"/>
          <w:lang w:eastAsia="en-US"/>
        </w:rPr>
        <w:t>User1.remove_from_</w:t>
      </w:r>
      <w:proofErr w:type="gramStart"/>
      <w:r w:rsidR="002965BF" w:rsidRPr="002965BF">
        <w:rPr>
          <w:rFonts w:eastAsia="Times New Roman" w:cstheme="minorHAnsi"/>
          <w:color w:val="2D3B45"/>
          <w:lang w:eastAsia="en-US"/>
        </w:rPr>
        <w:t>cart(</w:t>
      </w:r>
      <w:proofErr w:type="gramEnd"/>
      <w:r w:rsidR="002965BF" w:rsidRPr="002965BF">
        <w:rPr>
          <w:rFonts w:eastAsia="Times New Roman" w:cstheme="minorHAnsi"/>
          <w:color w:val="2D3B45"/>
          <w:lang w:eastAsia="en-US"/>
        </w:rPr>
        <w:t xml:space="preserve">Pitem1.product_id) </w:t>
      </w:r>
    </w:p>
    <w:p w14:paraId="2724F0A6" w14:textId="614720E9" w:rsidR="00690274" w:rsidRDefault="008C071F" w:rsidP="00690274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gramStart"/>
      <w:r>
        <w:rPr>
          <w:rFonts w:eastAsia="Times New Roman" w:cstheme="minorHAnsi"/>
          <w:color w:val="2D3B45"/>
          <w:lang w:eastAsia="en-US"/>
        </w:rPr>
        <w:t>checkout</w:t>
      </w:r>
      <w:r w:rsidR="00690274">
        <w:rPr>
          <w:rFonts w:eastAsia="Times New Roman" w:cstheme="minorHAnsi"/>
          <w:color w:val="2D3B45"/>
          <w:lang w:eastAsia="en-US"/>
        </w:rPr>
        <w:t>(</w:t>
      </w:r>
      <w:proofErr w:type="gramEnd"/>
      <w:r w:rsidR="00690274">
        <w:rPr>
          <w:rFonts w:eastAsia="Times New Roman" w:cstheme="minorHAnsi"/>
          <w:color w:val="2D3B45"/>
          <w:lang w:eastAsia="en-US"/>
        </w:rPr>
        <w:t>) –</w:t>
      </w:r>
      <w:r w:rsidR="000B2232">
        <w:rPr>
          <w:rFonts w:eastAsia="Times New Roman" w:cstheme="minorHAnsi"/>
          <w:color w:val="2D3B45"/>
          <w:lang w:eastAsia="en-US"/>
        </w:rPr>
        <w:t xml:space="preserve"> </w:t>
      </w:r>
      <w:r w:rsidR="00D07958">
        <w:rPr>
          <w:rFonts w:eastAsia="Times New Roman" w:cstheme="minorHAnsi"/>
          <w:color w:val="2D3B45"/>
          <w:lang w:eastAsia="en-US"/>
        </w:rPr>
        <w:t>This</w:t>
      </w:r>
      <w:r w:rsidR="00690274">
        <w:rPr>
          <w:rFonts w:eastAsia="Times New Roman" w:cstheme="minorHAnsi"/>
          <w:color w:val="2D3B45"/>
          <w:lang w:eastAsia="en-US"/>
        </w:rPr>
        <w:t xml:space="preserve"> </w:t>
      </w:r>
      <w:r w:rsidR="00D07958">
        <w:rPr>
          <w:rFonts w:eastAsia="Times New Roman" w:cstheme="minorHAnsi"/>
          <w:color w:val="2D3B45"/>
          <w:lang w:eastAsia="en-US"/>
        </w:rPr>
        <w:t>p</w:t>
      </w:r>
      <w:r>
        <w:rPr>
          <w:rFonts w:eastAsia="Times New Roman" w:cstheme="minorHAnsi"/>
          <w:color w:val="2D3B45"/>
          <w:lang w:eastAsia="en-US"/>
        </w:rPr>
        <w:t xml:space="preserve">rints </w:t>
      </w:r>
      <w:r w:rsidR="00D07958">
        <w:rPr>
          <w:rFonts w:eastAsia="Times New Roman" w:cstheme="minorHAnsi"/>
          <w:color w:val="2D3B45"/>
          <w:lang w:eastAsia="en-US"/>
        </w:rPr>
        <w:t>the User</w:t>
      </w:r>
      <w:r>
        <w:rPr>
          <w:rFonts w:eastAsia="Times New Roman" w:cstheme="minorHAnsi"/>
          <w:color w:val="2D3B45"/>
          <w:lang w:eastAsia="en-US"/>
        </w:rPr>
        <w:t xml:space="preserve"> is checking out</w:t>
      </w:r>
      <w:r w:rsidR="00D07958">
        <w:rPr>
          <w:rFonts w:eastAsia="Times New Roman" w:cstheme="minorHAnsi"/>
          <w:color w:val="2D3B45"/>
          <w:lang w:eastAsia="en-US"/>
        </w:rPr>
        <w:t>, applies discount</w:t>
      </w:r>
      <w:r w:rsidR="004F7A1D">
        <w:rPr>
          <w:rFonts w:eastAsia="Times New Roman" w:cstheme="minorHAnsi"/>
          <w:color w:val="2D3B45"/>
          <w:lang w:eastAsia="en-US"/>
        </w:rPr>
        <w:t>s</w:t>
      </w:r>
      <w:r w:rsidR="00D07958">
        <w:rPr>
          <w:rFonts w:eastAsia="Times New Roman" w:cstheme="minorHAnsi"/>
          <w:color w:val="2D3B45"/>
          <w:lang w:eastAsia="en-US"/>
        </w:rPr>
        <w:t xml:space="preserve"> </w:t>
      </w:r>
      <w:r w:rsidR="00D22BF6">
        <w:rPr>
          <w:rFonts w:eastAsia="Times New Roman" w:cstheme="minorHAnsi"/>
          <w:color w:val="2D3B45"/>
          <w:lang w:eastAsia="en-US"/>
        </w:rPr>
        <w:t>to the total of the cart, and clears the cart items.</w:t>
      </w:r>
    </w:p>
    <w:p w14:paraId="4F30E473" w14:textId="20193AFB" w:rsidR="00690274" w:rsidRDefault="00690274" w:rsidP="00690274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 xml:space="preserve">Command example: </w:t>
      </w:r>
      <w:r w:rsidR="002D457D" w:rsidRPr="002D457D">
        <w:rPr>
          <w:rFonts w:eastAsia="Times New Roman" w:cstheme="minorHAnsi"/>
          <w:color w:val="2D3B45"/>
          <w:lang w:eastAsia="en-US"/>
        </w:rPr>
        <w:t>User1.checkout()</w:t>
      </w:r>
    </w:p>
    <w:p w14:paraId="2505A0F1" w14:textId="77777777" w:rsidR="006F3F27" w:rsidRDefault="006F3F27" w:rsidP="00354F6E">
      <w:pPr>
        <w:suppressAutoHyphens w:val="0"/>
        <w:spacing w:before="100" w:beforeAutospacing="1" w:after="100" w:afterAutospacing="1" w:line="240" w:lineRule="auto"/>
        <w:ind w:left="2880" w:firstLine="0"/>
        <w:rPr>
          <w:rFonts w:eastAsia="Times New Roman" w:cstheme="minorHAnsi"/>
          <w:color w:val="2D3B45"/>
          <w:lang w:eastAsia="en-US"/>
        </w:rPr>
      </w:pPr>
    </w:p>
    <w:p w14:paraId="150B2AAA" w14:textId="0882A36D" w:rsidR="006F3F27" w:rsidRPr="00247810" w:rsidRDefault="006F3F27" w:rsidP="006F3F27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The </w:t>
      </w:r>
      <w:r w:rsidR="00184D41" w:rsidRPr="00184D41">
        <w:rPr>
          <w:rFonts w:asciiTheme="majorHAnsi" w:eastAsia="Times New Roman" w:hAnsiTheme="majorHAnsi" w:cstheme="majorHAnsi"/>
          <w:color w:val="2D3B45"/>
          <w:lang w:eastAsia="en-US"/>
        </w:rPr>
        <w:t>Discount</w:t>
      </w:r>
      <w:r w:rsidR="00184D41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class creates user as an object. </w:t>
      </w:r>
      <w:r w:rsidR="00F72BAA">
        <w:rPr>
          <w:rFonts w:asciiTheme="majorHAnsi" w:eastAsia="Times New Roman" w:hAnsiTheme="majorHAnsi" w:cstheme="majorHAnsi"/>
          <w:color w:val="2D3B45"/>
          <w:lang w:eastAsia="en-US"/>
        </w:rPr>
        <w:t>This is an Abstract class</w:t>
      </w:r>
    </w:p>
    <w:p w14:paraId="687078AC" w14:textId="290014CB" w:rsidR="006F3F27" w:rsidRPr="00FD71CE" w:rsidRDefault="006F3F27" w:rsidP="006F3F27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The </w:t>
      </w:r>
      <w:r w:rsidR="00F72BAA">
        <w:rPr>
          <w:rFonts w:asciiTheme="majorHAnsi" w:eastAsia="Times New Roman" w:hAnsiTheme="majorHAnsi" w:cstheme="majorHAnsi"/>
          <w:color w:val="2D3B45"/>
          <w:lang w:eastAsia="en-US"/>
        </w:rPr>
        <w:t>Discount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 uses the attributes:</w:t>
      </w:r>
    </w:p>
    <w:p w14:paraId="3DD2522D" w14:textId="777715C2" w:rsidR="006F3F27" w:rsidRDefault="006F0ACD" w:rsidP="006F3F27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Total_amount</w:t>
      </w:r>
      <w:proofErr w:type="spellEnd"/>
    </w:p>
    <w:p w14:paraId="5EB16A7E" w14:textId="1EFED0AE" w:rsidR="00B5491E" w:rsidRPr="00B5491E" w:rsidRDefault="00B5491E" w:rsidP="00B5491E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P</w:t>
      </w:r>
      <w:r w:rsidR="006F0ACD">
        <w:rPr>
          <w:rFonts w:eastAsia="Times New Roman" w:cstheme="minorHAnsi"/>
          <w:color w:val="2D3B45"/>
          <w:lang w:eastAsia="en-US"/>
        </w:rPr>
        <w:t>ercentage</w:t>
      </w:r>
    </w:p>
    <w:p w14:paraId="098A432E" w14:textId="77777777" w:rsidR="006F3F27" w:rsidRDefault="006F3F27" w:rsidP="006F3F27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This class uses these methods:</w:t>
      </w:r>
    </w:p>
    <w:p w14:paraId="0FF01350" w14:textId="1DB6728E" w:rsidR="00843DB1" w:rsidRPr="00843DB1" w:rsidRDefault="00A736E5" w:rsidP="00843DB1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apply_discount</w:t>
      </w:r>
      <w:proofErr w:type="spellEnd"/>
      <w:r w:rsidR="006F3F27">
        <w:rPr>
          <w:rFonts w:eastAsia="Times New Roman" w:cstheme="minorHAnsi"/>
          <w:color w:val="2D3B45"/>
          <w:lang w:eastAsia="en-US"/>
        </w:rPr>
        <w:t>(</w:t>
      </w:r>
      <w:proofErr w:type="spellStart"/>
      <w:r>
        <w:rPr>
          <w:rFonts w:eastAsia="Times New Roman" w:cstheme="minorHAnsi"/>
          <w:color w:val="2D3B45"/>
          <w:lang w:eastAsia="en-US"/>
        </w:rPr>
        <w:t>total_amount</w:t>
      </w:r>
      <w:proofErr w:type="spellEnd"/>
      <w:r w:rsidR="006F3F27">
        <w:rPr>
          <w:rFonts w:eastAsia="Times New Roman" w:cstheme="minorHAnsi"/>
          <w:color w:val="2D3B45"/>
          <w:lang w:eastAsia="en-US"/>
        </w:rPr>
        <w:t xml:space="preserve">) – </w:t>
      </w:r>
      <w:r w:rsidR="000B2232">
        <w:rPr>
          <w:rFonts w:eastAsia="Times New Roman" w:cstheme="minorHAnsi"/>
          <w:color w:val="2D3B45"/>
          <w:lang w:eastAsia="en-US"/>
        </w:rPr>
        <w:t xml:space="preserve">This </w:t>
      </w:r>
      <w:r>
        <w:rPr>
          <w:rFonts w:eastAsia="Times New Roman" w:cstheme="minorHAnsi"/>
          <w:color w:val="2D3B45"/>
          <w:lang w:eastAsia="en-US"/>
        </w:rPr>
        <w:t>applies discount to the total amount</w:t>
      </w:r>
      <w:r w:rsidR="00697AB8">
        <w:rPr>
          <w:rFonts w:eastAsia="Times New Roman" w:cstheme="minorHAnsi"/>
          <w:color w:val="2D3B45"/>
          <w:lang w:eastAsia="en-US"/>
        </w:rPr>
        <w:t xml:space="preserve"> owed for the cart.</w:t>
      </w:r>
    </w:p>
    <w:p w14:paraId="27479A62" w14:textId="65AFCD1C" w:rsidR="00843DB1" w:rsidRPr="00843DB1" w:rsidRDefault="00843DB1" w:rsidP="00843DB1">
      <w:pPr>
        <w:pStyle w:val="ListParagraph"/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gramStart"/>
      <w:r>
        <w:rPr>
          <w:rFonts w:eastAsia="Times New Roman" w:cstheme="minorHAnsi"/>
          <w:color w:val="2D3B45"/>
          <w:lang w:eastAsia="en-US"/>
        </w:rPr>
        <w:t xml:space="preserve">No </w:t>
      </w:r>
      <w:r w:rsidRPr="00843DB1">
        <w:rPr>
          <w:rFonts w:eastAsia="Times New Roman" w:cstheme="minorHAnsi"/>
          <w:color w:val="2D3B45"/>
          <w:lang w:eastAsia="en-US"/>
        </w:rPr>
        <w:t xml:space="preserve"> commands</w:t>
      </w:r>
      <w:proofErr w:type="gramEnd"/>
      <w:r w:rsidRPr="00843DB1">
        <w:rPr>
          <w:rFonts w:eastAsia="Times New Roman" w:cstheme="minorHAnsi"/>
          <w:color w:val="2D3B45"/>
          <w:lang w:eastAsia="en-US"/>
        </w:rPr>
        <w:t xml:space="preserve"> </w:t>
      </w:r>
      <w:r>
        <w:rPr>
          <w:rFonts w:eastAsia="Times New Roman" w:cstheme="minorHAnsi"/>
          <w:color w:val="2D3B45"/>
          <w:lang w:eastAsia="en-US"/>
        </w:rPr>
        <w:t xml:space="preserve">can be used </w:t>
      </w:r>
      <w:r w:rsidRPr="00843DB1">
        <w:rPr>
          <w:rFonts w:eastAsia="Times New Roman" w:cstheme="minorHAnsi"/>
          <w:color w:val="2D3B45"/>
          <w:lang w:eastAsia="en-US"/>
        </w:rPr>
        <w:t>to access for this class since it is and)</w:t>
      </w:r>
      <w:r>
        <w:rPr>
          <w:rFonts w:eastAsia="Times New Roman" w:cstheme="minorHAnsi"/>
          <w:color w:val="2D3B45"/>
          <w:lang w:eastAsia="en-US"/>
        </w:rPr>
        <w:tab/>
      </w:r>
    </w:p>
    <w:p w14:paraId="3C7DABE6" w14:textId="77777777" w:rsidR="003C1A36" w:rsidRDefault="003C1A36" w:rsidP="00843DB1">
      <w:pPr>
        <w:suppressAutoHyphens w:val="0"/>
        <w:spacing w:before="100" w:beforeAutospacing="1" w:after="100" w:afterAutospacing="1" w:line="240" w:lineRule="auto"/>
        <w:ind w:left="1440" w:firstLine="0"/>
        <w:rPr>
          <w:rFonts w:eastAsia="Times New Roman" w:cstheme="minorHAnsi"/>
          <w:color w:val="2D3B45"/>
          <w:lang w:eastAsia="en-US"/>
        </w:rPr>
      </w:pPr>
    </w:p>
    <w:p w14:paraId="5649A2B3" w14:textId="51CE8AB9" w:rsidR="00FB4F26" w:rsidRDefault="00FB4F26" w:rsidP="003C1A36">
      <w:p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</w:p>
    <w:p w14:paraId="5FA3F9E2" w14:textId="77777777" w:rsidR="00F72BAA" w:rsidRDefault="00F72BAA" w:rsidP="00F72BAA">
      <w:p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</w:p>
    <w:p w14:paraId="0171D69B" w14:textId="4E0A7745" w:rsidR="00F72BAA" w:rsidRPr="00247810" w:rsidRDefault="00F72BAA" w:rsidP="00F72BAA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The </w:t>
      </w:r>
      <w:proofErr w:type="spellStart"/>
      <w:r w:rsidR="000B2232">
        <w:rPr>
          <w:rFonts w:asciiTheme="majorHAnsi" w:eastAsia="Times New Roman" w:hAnsiTheme="majorHAnsi" w:cstheme="majorHAnsi"/>
          <w:color w:val="2D3B45"/>
          <w:lang w:eastAsia="en-US"/>
        </w:rPr>
        <w:t>Percentage</w:t>
      </w:r>
      <w:r w:rsidRPr="00184D41">
        <w:rPr>
          <w:rFonts w:asciiTheme="majorHAnsi" w:eastAsia="Times New Roman" w:hAnsiTheme="majorHAnsi" w:cstheme="majorHAnsi"/>
          <w:color w:val="2D3B45"/>
          <w:lang w:eastAsia="en-US"/>
        </w:rPr>
        <w:t>Discount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 creates user as an object. This </w:t>
      </w:r>
      <w:r w:rsidR="000B2232">
        <w:rPr>
          <w:rFonts w:asciiTheme="majorHAnsi" w:eastAsia="Times New Roman" w:hAnsiTheme="majorHAnsi" w:cstheme="majorHAnsi"/>
          <w:color w:val="2D3B45"/>
          <w:lang w:eastAsia="en-US"/>
        </w:rPr>
        <w:t>inherits from the Discount class</w:t>
      </w:r>
    </w:p>
    <w:p w14:paraId="0742B946" w14:textId="2F4C983E" w:rsidR="00F72BAA" w:rsidRPr="00FD71CE" w:rsidRDefault="00F72BAA" w:rsidP="00F72BAA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The </w:t>
      </w:r>
      <w:proofErr w:type="spellStart"/>
      <w:r w:rsidR="000B2232">
        <w:rPr>
          <w:rFonts w:asciiTheme="majorHAnsi" w:eastAsia="Times New Roman" w:hAnsiTheme="majorHAnsi" w:cstheme="majorHAnsi"/>
          <w:color w:val="2D3B45"/>
          <w:lang w:eastAsia="en-US"/>
        </w:rPr>
        <w:t>Percentage</w:t>
      </w:r>
      <w:r w:rsidR="000B2232" w:rsidRPr="00184D41">
        <w:rPr>
          <w:rFonts w:asciiTheme="majorHAnsi" w:eastAsia="Times New Roman" w:hAnsiTheme="majorHAnsi" w:cstheme="majorHAnsi"/>
          <w:color w:val="2D3B45"/>
          <w:lang w:eastAsia="en-US"/>
        </w:rPr>
        <w:t>Discount</w:t>
      </w:r>
      <w:proofErr w:type="spellEnd"/>
      <w:r w:rsidR="000B2232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class uses the attributes:</w:t>
      </w:r>
    </w:p>
    <w:p w14:paraId="25CA786A" w14:textId="77777777" w:rsidR="00F72BAA" w:rsidRDefault="00F72BAA" w:rsidP="00F72BAA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Total_amount</w:t>
      </w:r>
      <w:proofErr w:type="spellEnd"/>
    </w:p>
    <w:p w14:paraId="637A5282" w14:textId="77777777" w:rsidR="00F72BAA" w:rsidRDefault="00F72BAA" w:rsidP="00F72BAA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percentage</w:t>
      </w:r>
    </w:p>
    <w:p w14:paraId="20A332BA" w14:textId="77777777" w:rsidR="00B5491E" w:rsidRPr="00B5491E" w:rsidRDefault="00B5491E" w:rsidP="00B5491E">
      <w:pPr>
        <w:pStyle w:val="ListParagraph"/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B5491E">
        <w:rPr>
          <w:rFonts w:cstheme="minorHAnsi"/>
          <w:color w:val="2D3B45"/>
          <w:shd w:val="clear" w:color="auto" w:fill="FFFFFF"/>
        </w:rPr>
        <w:t xml:space="preserve">Creating objects uses </w:t>
      </w:r>
      <w:proofErr w:type="gramStart"/>
      <w:r w:rsidRPr="00B5491E">
        <w:rPr>
          <w:rFonts w:cstheme="minorHAnsi"/>
          <w:color w:val="2D3B45"/>
          <w:shd w:val="clear" w:color="auto" w:fill="FFFFFF"/>
        </w:rPr>
        <w:t>all of</w:t>
      </w:r>
      <w:proofErr w:type="gramEnd"/>
      <w:r w:rsidRPr="00B5491E">
        <w:rPr>
          <w:rFonts w:cstheme="minorHAnsi"/>
          <w:color w:val="2D3B45"/>
          <w:shd w:val="clear" w:color="auto" w:fill="FFFFFF"/>
        </w:rPr>
        <w:t xml:space="preserve"> these attributes:</w:t>
      </w:r>
    </w:p>
    <w:p w14:paraId="2FDDC750" w14:textId="77777777" w:rsidR="00B5491E" w:rsidRPr="00B5491E" w:rsidRDefault="00B5491E" w:rsidP="00B5491E">
      <w:pPr>
        <w:pStyle w:val="ListParagraph"/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B5491E">
        <w:rPr>
          <w:rFonts w:cstheme="minorHAnsi"/>
          <w:color w:val="2D3B45"/>
          <w:shd w:val="clear" w:color="auto" w:fill="FFFFFF"/>
        </w:rPr>
        <w:t>Object creation example:</w:t>
      </w:r>
    </w:p>
    <w:p w14:paraId="528DAFEF" w14:textId="073CB534" w:rsidR="00B5491E" w:rsidRPr="00B5491E" w:rsidRDefault="00B5491E" w:rsidP="00B5491E">
      <w:pPr>
        <w:pStyle w:val="ListParagraph"/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B5491E">
        <w:rPr>
          <w:rFonts w:eastAsia="Times New Roman" w:cstheme="minorHAnsi"/>
          <w:color w:val="2D3B45"/>
          <w:lang w:eastAsia="en-US"/>
        </w:rPr>
        <w:t xml:space="preserve">discount1 = </w:t>
      </w:r>
      <w:proofErr w:type="spellStart"/>
      <w:proofErr w:type="gramStart"/>
      <w:r w:rsidRPr="00B5491E">
        <w:rPr>
          <w:rFonts w:eastAsia="Times New Roman" w:cstheme="minorHAnsi"/>
          <w:color w:val="2D3B45"/>
          <w:lang w:eastAsia="en-US"/>
        </w:rPr>
        <w:t>PercentageDiscount</w:t>
      </w:r>
      <w:proofErr w:type="spellEnd"/>
      <w:r w:rsidRPr="00B5491E">
        <w:rPr>
          <w:rFonts w:eastAsia="Times New Roman" w:cstheme="minorHAnsi"/>
          <w:color w:val="2D3B45"/>
          <w:lang w:eastAsia="en-US"/>
        </w:rPr>
        <w:t>(</w:t>
      </w:r>
      <w:proofErr w:type="gramEnd"/>
      <w:r w:rsidRPr="00B5491E">
        <w:rPr>
          <w:rFonts w:eastAsia="Times New Roman" w:cstheme="minorHAnsi"/>
          <w:color w:val="2D3B45"/>
          <w:lang w:eastAsia="en-US"/>
        </w:rPr>
        <w:t>1000, 0.10)</w:t>
      </w:r>
    </w:p>
    <w:p w14:paraId="66BC3F2C" w14:textId="77777777" w:rsidR="00F72BAA" w:rsidRDefault="00F72BAA" w:rsidP="00F72BAA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This class uses these methods:</w:t>
      </w:r>
    </w:p>
    <w:p w14:paraId="54EEC78C" w14:textId="30661752" w:rsidR="00F72BAA" w:rsidRDefault="00F72BAA" w:rsidP="000B2232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apply_discount</w:t>
      </w:r>
      <w:proofErr w:type="spellEnd"/>
      <w:r>
        <w:rPr>
          <w:rFonts w:eastAsia="Times New Roman" w:cstheme="minorHAnsi"/>
          <w:color w:val="2D3B45"/>
          <w:lang w:eastAsia="en-US"/>
        </w:rPr>
        <w:t>(</w:t>
      </w:r>
      <w:proofErr w:type="spellStart"/>
      <w:r>
        <w:rPr>
          <w:rFonts w:eastAsia="Times New Roman" w:cstheme="minorHAnsi"/>
          <w:color w:val="2D3B45"/>
          <w:lang w:eastAsia="en-US"/>
        </w:rPr>
        <w:t>total_amount</w:t>
      </w:r>
      <w:proofErr w:type="spellEnd"/>
      <w:r>
        <w:rPr>
          <w:rFonts w:eastAsia="Times New Roman" w:cstheme="minorHAnsi"/>
          <w:color w:val="2D3B45"/>
          <w:lang w:eastAsia="en-US"/>
        </w:rPr>
        <w:t>) –</w:t>
      </w:r>
      <w:r w:rsidR="000B2232">
        <w:rPr>
          <w:rFonts w:eastAsia="Times New Roman" w:cstheme="minorHAnsi"/>
          <w:color w:val="2D3B45"/>
          <w:lang w:eastAsia="en-US"/>
        </w:rPr>
        <w:t xml:space="preserve"> This</w:t>
      </w:r>
      <w:r>
        <w:rPr>
          <w:rFonts w:eastAsia="Times New Roman" w:cstheme="minorHAnsi"/>
          <w:color w:val="2D3B45"/>
          <w:lang w:eastAsia="en-US"/>
        </w:rPr>
        <w:t xml:space="preserve"> applies discount to the total amount owed for the cart. </w:t>
      </w:r>
      <w:r w:rsidR="000B2232">
        <w:rPr>
          <w:rFonts w:eastAsia="Times New Roman" w:cstheme="minorHAnsi"/>
          <w:color w:val="2D3B45"/>
          <w:lang w:eastAsia="en-US"/>
        </w:rPr>
        <w:t>This print</w:t>
      </w:r>
      <w:r w:rsidR="0065655A">
        <w:rPr>
          <w:rFonts w:eastAsia="Times New Roman" w:cstheme="minorHAnsi"/>
          <w:color w:val="2D3B45"/>
          <w:lang w:eastAsia="en-US"/>
        </w:rPr>
        <w:t>s out the total before and after applying discount (</w:t>
      </w:r>
      <w:proofErr w:type="spellStart"/>
      <w:r w:rsidR="00E755DA">
        <w:rPr>
          <w:rFonts w:eastAsia="Times New Roman" w:cstheme="minorHAnsi"/>
          <w:color w:val="2D3B45"/>
          <w:lang w:eastAsia="en-US"/>
        </w:rPr>
        <w:t>total_amount</w:t>
      </w:r>
      <w:proofErr w:type="spellEnd"/>
      <w:r w:rsidR="002942E7">
        <w:rPr>
          <w:rFonts w:eastAsia="Times New Roman" w:cstheme="minorHAnsi"/>
          <w:color w:val="2D3B45"/>
          <w:lang w:eastAsia="en-US"/>
        </w:rPr>
        <w:t xml:space="preserve"> needs </w:t>
      </w:r>
      <w:r w:rsidR="00E755DA">
        <w:rPr>
          <w:rFonts w:eastAsia="Times New Roman" w:cstheme="minorHAnsi"/>
          <w:color w:val="2D3B45"/>
          <w:lang w:eastAsia="en-US"/>
        </w:rPr>
        <w:t>to be specified before calling method</w:t>
      </w:r>
      <w:r w:rsidR="0065655A">
        <w:rPr>
          <w:rFonts w:eastAsia="Times New Roman" w:cstheme="minorHAnsi"/>
          <w:color w:val="2D3B45"/>
          <w:lang w:eastAsia="en-US"/>
        </w:rPr>
        <w:t>).</w:t>
      </w:r>
    </w:p>
    <w:p w14:paraId="0E47B6CD" w14:textId="18A8129D" w:rsidR="00690274" w:rsidRDefault="00E755DA" w:rsidP="00B5491E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 xml:space="preserve">Command example: </w:t>
      </w:r>
      <w:r w:rsidR="00D877F2" w:rsidRPr="00D877F2">
        <w:rPr>
          <w:rFonts w:eastAsia="Times New Roman" w:cstheme="minorHAnsi"/>
          <w:color w:val="2D3B45"/>
          <w:lang w:eastAsia="en-US"/>
        </w:rPr>
        <w:t>discount1.apply_</w:t>
      </w:r>
      <w:proofErr w:type="gramStart"/>
      <w:r w:rsidR="00D877F2" w:rsidRPr="00D877F2">
        <w:rPr>
          <w:rFonts w:eastAsia="Times New Roman" w:cstheme="minorHAnsi"/>
          <w:color w:val="2D3B45"/>
          <w:lang w:eastAsia="en-US"/>
        </w:rPr>
        <w:t>discount(</w:t>
      </w:r>
      <w:proofErr w:type="gramEnd"/>
      <w:r w:rsidR="00D877F2" w:rsidRPr="00D877F2">
        <w:rPr>
          <w:rFonts w:eastAsia="Times New Roman" w:cstheme="minorHAnsi"/>
          <w:color w:val="2D3B45"/>
          <w:lang w:eastAsia="en-US"/>
        </w:rPr>
        <w:t>1000)</w:t>
      </w:r>
    </w:p>
    <w:p w14:paraId="05E977F3" w14:textId="77777777" w:rsidR="009A6B91" w:rsidRDefault="009A6B91" w:rsidP="009A6B91">
      <w:p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</w:p>
    <w:p w14:paraId="604BC75D" w14:textId="45FE4452" w:rsidR="009A6B91" w:rsidRPr="00247810" w:rsidRDefault="009A6B91" w:rsidP="009A6B91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The </w:t>
      </w: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Fixed</w:t>
      </w:r>
      <w:r w:rsidRPr="00184D41">
        <w:rPr>
          <w:rFonts w:asciiTheme="majorHAnsi" w:eastAsia="Times New Roman" w:hAnsiTheme="majorHAnsi" w:cstheme="majorHAnsi"/>
          <w:color w:val="2D3B45"/>
          <w:lang w:eastAsia="en-US"/>
        </w:rPr>
        <w:t>Discount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 creates user as an object. This inherits from the Discount class</w:t>
      </w:r>
      <w:r w:rsidR="00594347">
        <w:rPr>
          <w:rFonts w:asciiTheme="majorHAnsi" w:eastAsia="Times New Roman" w:hAnsiTheme="majorHAnsi" w:cstheme="majorHAnsi"/>
          <w:color w:val="2D3B45"/>
          <w:lang w:eastAsia="en-US"/>
        </w:rPr>
        <w:t>.</w:t>
      </w:r>
    </w:p>
    <w:p w14:paraId="562C2AA7" w14:textId="468FE8B6" w:rsidR="009A6B91" w:rsidRPr="00FD71CE" w:rsidRDefault="009A6B91" w:rsidP="009A6B91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The </w:t>
      </w: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Fixed</w:t>
      </w:r>
      <w:r w:rsidRPr="00184D41">
        <w:rPr>
          <w:rFonts w:asciiTheme="majorHAnsi" w:eastAsia="Times New Roman" w:hAnsiTheme="majorHAnsi" w:cstheme="majorHAnsi"/>
          <w:color w:val="2D3B45"/>
          <w:lang w:eastAsia="en-US"/>
        </w:rPr>
        <w:t>Discount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 uses the attribute:</w:t>
      </w:r>
    </w:p>
    <w:p w14:paraId="776D29C6" w14:textId="436703C1" w:rsidR="009A6B91" w:rsidRDefault="00A60B48" w:rsidP="009A6B91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amount</w:t>
      </w:r>
    </w:p>
    <w:p w14:paraId="3EAABE6A" w14:textId="4BEEA9DB" w:rsidR="009A6B91" w:rsidRPr="00B5491E" w:rsidRDefault="009A6B91" w:rsidP="009A6B91">
      <w:pPr>
        <w:pStyle w:val="ListParagraph"/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B5491E">
        <w:rPr>
          <w:rFonts w:cstheme="minorHAnsi"/>
          <w:color w:val="2D3B45"/>
          <w:shd w:val="clear" w:color="auto" w:fill="FFFFFF"/>
        </w:rPr>
        <w:t xml:space="preserve">Creating objects uses </w:t>
      </w:r>
      <w:r w:rsidR="00594347">
        <w:rPr>
          <w:rFonts w:cstheme="minorHAnsi"/>
          <w:color w:val="2D3B45"/>
          <w:shd w:val="clear" w:color="auto" w:fill="FFFFFF"/>
        </w:rPr>
        <w:t>this</w:t>
      </w:r>
      <w:r w:rsidRPr="00B5491E">
        <w:rPr>
          <w:rFonts w:cstheme="minorHAnsi"/>
          <w:color w:val="2D3B45"/>
          <w:shd w:val="clear" w:color="auto" w:fill="FFFFFF"/>
        </w:rPr>
        <w:t xml:space="preserve"> attribute:</w:t>
      </w:r>
    </w:p>
    <w:p w14:paraId="3757BBAE" w14:textId="77777777" w:rsidR="009A6B91" w:rsidRPr="00B5491E" w:rsidRDefault="009A6B91" w:rsidP="009A6B91">
      <w:pPr>
        <w:pStyle w:val="ListParagraph"/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B5491E">
        <w:rPr>
          <w:rFonts w:cstheme="minorHAnsi"/>
          <w:color w:val="2D3B45"/>
          <w:shd w:val="clear" w:color="auto" w:fill="FFFFFF"/>
        </w:rPr>
        <w:t>Object creation example:</w:t>
      </w:r>
    </w:p>
    <w:p w14:paraId="3BC7CD84" w14:textId="78ACCE4B" w:rsidR="009A6B91" w:rsidRPr="00B5491E" w:rsidRDefault="009A6B91" w:rsidP="009A6B91">
      <w:pPr>
        <w:pStyle w:val="ListParagraph"/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 w:rsidRPr="00B5491E">
        <w:rPr>
          <w:rFonts w:eastAsia="Times New Roman" w:cstheme="minorHAnsi"/>
          <w:color w:val="2D3B45"/>
          <w:lang w:eastAsia="en-US"/>
        </w:rPr>
        <w:t xml:space="preserve">discount1 = </w:t>
      </w:r>
      <w:proofErr w:type="spellStart"/>
      <w:proofErr w:type="gramStart"/>
      <w:r w:rsidR="00A60B48">
        <w:rPr>
          <w:rFonts w:eastAsia="Times New Roman" w:cstheme="minorHAnsi"/>
          <w:color w:val="2D3B45"/>
          <w:lang w:eastAsia="en-US"/>
        </w:rPr>
        <w:t>FixedDiscount</w:t>
      </w:r>
      <w:proofErr w:type="spellEnd"/>
      <w:r w:rsidRPr="00B5491E">
        <w:rPr>
          <w:rFonts w:eastAsia="Times New Roman" w:cstheme="minorHAnsi"/>
          <w:color w:val="2D3B45"/>
          <w:lang w:eastAsia="en-US"/>
        </w:rPr>
        <w:t>(</w:t>
      </w:r>
      <w:proofErr w:type="gramEnd"/>
      <w:r w:rsidR="00A60B48">
        <w:rPr>
          <w:rFonts w:eastAsia="Times New Roman" w:cstheme="minorHAnsi"/>
          <w:color w:val="2D3B45"/>
          <w:lang w:eastAsia="en-US"/>
        </w:rPr>
        <w:t>200</w:t>
      </w:r>
      <w:r w:rsidRPr="00B5491E">
        <w:rPr>
          <w:rFonts w:eastAsia="Times New Roman" w:cstheme="minorHAnsi"/>
          <w:color w:val="2D3B45"/>
          <w:lang w:eastAsia="en-US"/>
        </w:rPr>
        <w:t>)</w:t>
      </w:r>
    </w:p>
    <w:p w14:paraId="7B24097B" w14:textId="77777777" w:rsidR="009A6B91" w:rsidRDefault="009A6B91" w:rsidP="009A6B91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This class uses these methods:</w:t>
      </w:r>
    </w:p>
    <w:p w14:paraId="308CAD4B" w14:textId="49DE68CE" w:rsidR="009A6B91" w:rsidRDefault="009A6B91" w:rsidP="009A6B91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proofErr w:type="spellStart"/>
      <w:r>
        <w:rPr>
          <w:rFonts w:eastAsia="Times New Roman" w:cstheme="minorHAnsi"/>
          <w:color w:val="2D3B45"/>
          <w:lang w:eastAsia="en-US"/>
        </w:rPr>
        <w:t>apply_discount</w:t>
      </w:r>
      <w:proofErr w:type="spellEnd"/>
      <w:r>
        <w:rPr>
          <w:rFonts w:eastAsia="Times New Roman" w:cstheme="minorHAnsi"/>
          <w:color w:val="2D3B45"/>
          <w:lang w:eastAsia="en-US"/>
        </w:rPr>
        <w:t>(amount) – This applies discount to the total amount owed for the cart. This prints out the total before and after applying discount (</w:t>
      </w:r>
      <w:r w:rsidR="0033512D">
        <w:rPr>
          <w:rFonts w:eastAsia="Times New Roman" w:cstheme="minorHAnsi"/>
          <w:color w:val="2D3B45"/>
          <w:lang w:eastAsia="en-US"/>
        </w:rPr>
        <w:t>amoun</w:t>
      </w:r>
      <w:r w:rsidR="00DC6C93">
        <w:rPr>
          <w:rFonts w:eastAsia="Times New Roman" w:cstheme="minorHAnsi"/>
          <w:color w:val="2D3B45"/>
          <w:lang w:eastAsia="en-US"/>
        </w:rPr>
        <w:t>t needs to</w:t>
      </w:r>
      <w:r w:rsidR="00DA22DB">
        <w:rPr>
          <w:rFonts w:eastAsia="Times New Roman" w:cstheme="minorHAnsi"/>
          <w:color w:val="2D3B45"/>
          <w:lang w:eastAsia="en-US"/>
        </w:rPr>
        <w:t xml:space="preserve"> be</w:t>
      </w:r>
      <w:r w:rsidR="00DC6C93">
        <w:rPr>
          <w:rFonts w:eastAsia="Times New Roman" w:cstheme="minorHAnsi"/>
          <w:color w:val="2D3B45"/>
          <w:lang w:eastAsia="en-US"/>
        </w:rPr>
        <w:t xml:space="preserve"> </w:t>
      </w:r>
      <w:r w:rsidR="003B3043">
        <w:rPr>
          <w:rFonts w:eastAsia="Times New Roman" w:cstheme="minorHAnsi"/>
          <w:color w:val="2D3B45"/>
          <w:lang w:eastAsia="en-US"/>
        </w:rPr>
        <w:t>specif</w:t>
      </w:r>
      <w:r w:rsidR="00DA22DB">
        <w:rPr>
          <w:rFonts w:eastAsia="Times New Roman" w:cstheme="minorHAnsi"/>
          <w:color w:val="2D3B45"/>
          <w:lang w:eastAsia="en-US"/>
        </w:rPr>
        <w:t>ied</w:t>
      </w:r>
      <w:r w:rsidR="0033512D">
        <w:rPr>
          <w:rFonts w:eastAsia="Times New Roman" w:cstheme="minorHAnsi"/>
          <w:color w:val="2D3B45"/>
          <w:lang w:eastAsia="en-US"/>
        </w:rPr>
        <w:t>)</w:t>
      </w:r>
      <w:r w:rsidR="0068636B">
        <w:rPr>
          <w:rFonts w:eastAsia="Times New Roman" w:cstheme="minorHAnsi"/>
          <w:color w:val="2D3B45"/>
          <w:lang w:eastAsia="en-US"/>
        </w:rPr>
        <w:t>.</w:t>
      </w:r>
      <w:r>
        <w:rPr>
          <w:rFonts w:eastAsia="Times New Roman" w:cstheme="minorHAnsi"/>
          <w:color w:val="2D3B45"/>
          <w:lang w:eastAsia="en-US"/>
        </w:rPr>
        <w:t xml:space="preserve"> </w:t>
      </w:r>
    </w:p>
    <w:p w14:paraId="1FE0E898" w14:textId="77777777" w:rsidR="009A6B91" w:rsidRDefault="009A6B91" w:rsidP="009A6B91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 xml:space="preserve">Command example: </w:t>
      </w:r>
      <w:r w:rsidRPr="00D877F2">
        <w:rPr>
          <w:rFonts w:eastAsia="Times New Roman" w:cstheme="minorHAnsi"/>
          <w:color w:val="2D3B45"/>
          <w:lang w:eastAsia="en-US"/>
        </w:rPr>
        <w:t>discount1.apply_</w:t>
      </w:r>
      <w:proofErr w:type="gramStart"/>
      <w:r w:rsidRPr="00D877F2">
        <w:rPr>
          <w:rFonts w:eastAsia="Times New Roman" w:cstheme="minorHAnsi"/>
          <w:color w:val="2D3B45"/>
          <w:lang w:eastAsia="en-US"/>
        </w:rPr>
        <w:t>discount(</w:t>
      </w:r>
      <w:proofErr w:type="gramEnd"/>
      <w:r w:rsidRPr="00D877F2">
        <w:rPr>
          <w:rFonts w:eastAsia="Times New Roman" w:cstheme="minorHAnsi"/>
          <w:color w:val="2D3B45"/>
          <w:lang w:eastAsia="en-US"/>
        </w:rPr>
        <w:t>1000)</w:t>
      </w:r>
    </w:p>
    <w:p w14:paraId="1EF0C6B5" w14:textId="77777777" w:rsidR="00B5491E" w:rsidRPr="00B5491E" w:rsidRDefault="00B5491E" w:rsidP="00B5491E">
      <w:p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</w:p>
    <w:p w14:paraId="0874DD81" w14:textId="0D651E8A" w:rsidR="00BE4CE0" w:rsidRDefault="0062331B" w:rsidP="001F33DD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 xml:space="preserve">Proof </w:t>
      </w:r>
      <w:r w:rsidR="00BE4CE0" w:rsidRPr="001F33DD">
        <w:rPr>
          <w:rFonts w:eastAsia="Times New Roman" w:cstheme="minorHAnsi"/>
          <w:color w:val="2D3B45"/>
          <w:lang w:eastAsia="en-US"/>
        </w:rPr>
        <w:t xml:space="preserve">of the sanity of the code to check the validity of the implemented </w:t>
      </w:r>
      <w:proofErr w:type="gramStart"/>
      <w:r w:rsidR="00BE4CE0" w:rsidRPr="001F33DD">
        <w:rPr>
          <w:rFonts w:eastAsia="Times New Roman" w:cstheme="minorHAnsi"/>
          <w:color w:val="2D3B45"/>
          <w:lang w:eastAsia="en-US"/>
        </w:rPr>
        <w:t>functionalities</w:t>
      </w:r>
      <w:r w:rsidR="003F5758">
        <w:rPr>
          <w:rFonts w:eastAsia="Times New Roman" w:cstheme="minorHAnsi"/>
          <w:color w:val="2D3B45"/>
          <w:lang w:eastAsia="en-US"/>
        </w:rPr>
        <w:t>(</w:t>
      </w:r>
      <w:proofErr w:type="gramEnd"/>
      <w:r w:rsidR="003F5758">
        <w:rPr>
          <w:rFonts w:eastAsia="Times New Roman" w:cstheme="minorHAnsi"/>
          <w:color w:val="2D3B45"/>
          <w:lang w:eastAsia="en-US"/>
        </w:rPr>
        <w:t>All Screenshots).</w:t>
      </w:r>
    </w:p>
    <w:p w14:paraId="5799457E" w14:textId="5B82ABEB" w:rsidR="00B771EB" w:rsidRDefault="00B771EB" w:rsidP="001F33DD">
      <w:pPr>
        <w:numPr>
          <w:ilvl w:val="1"/>
          <w:numId w:val="14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All screenshots have the implemented sample scenario as well as tests and here are the comments for each screenshot:</w:t>
      </w:r>
    </w:p>
    <w:p w14:paraId="4ABE6BAF" w14:textId="4DFAE364" w:rsidR="00B771EB" w:rsidRDefault="00B771EB" w:rsidP="00B771EB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Product Class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– functional</w:t>
      </w:r>
      <w:r>
        <w:rPr>
          <w:rFonts w:asciiTheme="majorHAnsi" w:eastAsia="Times New Roman" w:hAnsiTheme="majorHAnsi" w:cstheme="majorHAnsi"/>
          <w:color w:val="2D3B45"/>
          <w:lang w:eastAsia="en-US"/>
        </w:rPr>
        <w:t>, method</w:t>
      </w:r>
      <w:r>
        <w:rPr>
          <w:rFonts w:asciiTheme="majorHAnsi" w:eastAsia="Times New Roman" w:hAnsiTheme="majorHAnsi" w:cstheme="majorHAnsi"/>
          <w:color w:val="2D3B45"/>
          <w:lang w:eastAsia="en-US"/>
        </w:rPr>
        <w:t>s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work</w:t>
      </w:r>
      <w:r>
        <w:rPr>
          <w:rFonts w:asciiTheme="majorHAnsi" w:eastAsia="Times New Roman" w:hAnsiTheme="majorHAnsi" w:cstheme="majorHAnsi"/>
          <w:color w:val="2D3B45"/>
          <w:lang w:eastAsia="en-US"/>
        </w:rPr>
        <w:t>, quantity can update, objects can be created.</w:t>
      </w:r>
    </w:p>
    <w:p w14:paraId="06360347" w14:textId="1EDA1014" w:rsidR="00B771EB" w:rsidRDefault="00B771EB" w:rsidP="00B771EB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Digital</w:t>
      </w:r>
      <w:r w:rsidR="00E20E71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Product Class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– functional, method work</w:t>
      </w:r>
      <w:r>
        <w:rPr>
          <w:rFonts w:asciiTheme="majorHAnsi" w:eastAsia="Times New Roman" w:hAnsiTheme="majorHAnsi" w:cstheme="majorHAnsi"/>
          <w:color w:val="2D3B45"/>
          <w:lang w:eastAsia="en-US"/>
        </w:rPr>
        <w:t>s</w:t>
      </w:r>
      <w:r>
        <w:rPr>
          <w:rFonts w:asciiTheme="majorHAnsi" w:eastAsia="Times New Roman" w:hAnsiTheme="majorHAnsi" w:cstheme="majorHAnsi"/>
          <w:color w:val="2D3B45"/>
          <w:lang w:eastAsia="en-US"/>
        </w:rPr>
        <w:t>, objects can be created</w:t>
      </w:r>
    </w:p>
    <w:p w14:paraId="0EE9499C" w14:textId="2CF24A52" w:rsidR="00B771EB" w:rsidRPr="00B771EB" w:rsidRDefault="00B771EB" w:rsidP="00B771EB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Sample Scenario </w:t>
      </w:r>
      <w:proofErr w:type="gramStart"/>
      <w:r>
        <w:rPr>
          <w:rFonts w:asciiTheme="majorHAnsi" w:eastAsia="Times New Roman" w:hAnsiTheme="majorHAnsi" w:cstheme="majorHAnsi"/>
          <w:color w:val="2D3B45"/>
          <w:lang w:eastAsia="en-US"/>
        </w:rPr>
        <w:t>-  3</w:t>
      </w:r>
      <w:proofErr w:type="gram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instances were created with appropriate attributes and tested with the </w:t>
      </w: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get_product_info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>() method</w:t>
      </w:r>
    </w:p>
    <w:p w14:paraId="61286114" w14:textId="2EA79088" w:rsidR="00B771EB" w:rsidRDefault="00B771EB" w:rsidP="00B771EB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Physical</w:t>
      </w:r>
      <w:r w:rsidR="00E20E71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Product Class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– functional</w:t>
      </w:r>
      <w:proofErr w:type="gramStart"/>
      <w:r>
        <w:rPr>
          <w:rFonts w:asciiTheme="majorHAnsi" w:eastAsia="Times New Roman" w:hAnsiTheme="majorHAnsi" w:cstheme="majorHAnsi"/>
          <w:color w:val="2D3B45"/>
          <w:lang w:eastAsia="en-US"/>
        </w:rPr>
        <w:t>, ,</w:t>
      </w:r>
      <w:proofErr w:type="gram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method works, objects can be created</w:t>
      </w:r>
    </w:p>
    <w:p w14:paraId="41E6D2BF" w14:textId="661A0135" w:rsidR="00B771EB" w:rsidRPr="00B771EB" w:rsidRDefault="00B771EB" w:rsidP="00B771EB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Sample Scenario </w:t>
      </w:r>
      <w:proofErr w:type="gramStart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- 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2</w:t>
      </w:r>
      <w:proofErr w:type="gram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instances were created with appropriate attributes and tested with the </w:t>
      </w: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get_product_info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>() method</w:t>
      </w:r>
    </w:p>
    <w:p w14:paraId="6521357F" w14:textId="624D30AB" w:rsidR="00B771EB" w:rsidRDefault="00B771EB" w:rsidP="00B771EB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lastRenderedPageBreak/>
        <w:t>Cart Class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– functional, all methods work, objects can be created</w:t>
      </w:r>
    </w:p>
    <w:p w14:paraId="460E454B" w14:textId="2D7382C4" w:rsidR="00B771EB" w:rsidRDefault="00B771EB" w:rsidP="00B771EB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User Class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– functional, all methods work, objects can be created</w:t>
      </w:r>
    </w:p>
    <w:p w14:paraId="6BB5BA1A" w14:textId="06BD8263" w:rsidR="00E20E71" w:rsidRPr="00E20E71" w:rsidRDefault="00E20E71" w:rsidP="00E20E71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Sample Scenario </w:t>
      </w:r>
      <w:proofErr w:type="gramStart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- 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2</w:t>
      </w:r>
      <w:proofErr w:type="gram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User instances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were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created with appropriate attributes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. Two from each the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Digital Produc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 and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Physical Product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are given respectively to each User. Each User can check out. </w:t>
      </w:r>
    </w:p>
    <w:p w14:paraId="2C852743" w14:textId="17400056" w:rsidR="00B771EB" w:rsidRDefault="00B771EB" w:rsidP="00B771EB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Discount Class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– functional, all methods work,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objects cannot be created since it is an abstract method</w:t>
      </w:r>
    </w:p>
    <w:p w14:paraId="2008A563" w14:textId="4414D87F" w:rsidR="00E20E71" w:rsidRPr="00E20E71" w:rsidRDefault="00E20E71" w:rsidP="00E20E71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Sample Scenario </w:t>
      </w:r>
      <w:proofErr w:type="gramStart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- 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1</w:t>
      </w:r>
      <w:proofErr w:type="gram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instance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was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created with appropriate attributes.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Tested to apply to User1 total.</w:t>
      </w:r>
    </w:p>
    <w:p w14:paraId="0B400717" w14:textId="1D7AC91A" w:rsidR="00B771EB" w:rsidRDefault="00B771EB" w:rsidP="00B771EB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Percentage Discount Class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– functional, all methods work, objects can be created</w:t>
      </w:r>
    </w:p>
    <w:p w14:paraId="7BD8DA5F" w14:textId="623E2709" w:rsidR="00E20E71" w:rsidRDefault="00E20E71" w:rsidP="00E20E71">
      <w:pPr>
        <w:numPr>
          <w:ilvl w:val="3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1 instance was created with appropriate attributes. Tested to apply to User</w:t>
      </w:r>
      <w:r>
        <w:rPr>
          <w:rFonts w:asciiTheme="majorHAnsi" w:eastAsia="Times New Roman" w:hAnsiTheme="majorHAnsi" w:cstheme="majorHAnsi"/>
          <w:color w:val="2D3B45"/>
          <w:lang w:eastAsia="en-US"/>
        </w:rPr>
        <w:t>2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total.</w:t>
      </w:r>
    </w:p>
    <w:p w14:paraId="42D17689" w14:textId="4F33ABA6" w:rsidR="00E20E71" w:rsidRDefault="00E20E71" w:rsidP="00E20E71">
      <w:pPr>
        <w:numPr>
          <w:ilvl w:val="2"/>
          <w:numId w:val="14"/>
        </w:numPr>
        <w:suppressAutoHyphens w:val="0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The last Screenshot continued the </w:t>
      </w:r>
      <w:r w:rsidR="00254B61">
        <w:rPr>
          <w:rFonts w:asciiTheme="majorHAnsi" w:eastAsia="Times New Roman" w:hAnsiTheme="majorHAnsi" w:cstheme="majorHAnsi"/>
          <w:color w:val="2D3B45"/>
          <w:lang w:eastAsia="en-US"/>
        </w:rPr>
        <w:t>User class testing for the scenario</w:t>
      </w:r>
    </w:p>
    <w:p w14:paraId="14088F75" w14:textId="2D6CFA7E" w:rsidR="0062331B" w:rsidRDefault="003F5758" w:rsidP="0062331B">
      <w:pPr>
        <w:suppressAutoHyphens w:val="0"/>
        <w:spacing w:before="100" w:beforeAutospacing="1" w:after="100" w:afterAutospacing="1" w:line="240" w:lineRule="auto"/>
        <w:rPr>
          <w:rFonts w:eastAsia="Times New Roman" w:cstheme="minorHAnsi"/>
          <w:color w:val="2D3B45"/>
          <w:lang w:eastAsia="en-US"/>
        </w:rPr>
      </w:pPr>
      <w:r>
        <w:rPr>
          <w:rFonts w:eastAsia="Times New Roman" w:cstheme="minorHAnsi"/>
          <w:noProof/>
          <w:color w:val="2D3B45"/>
          <w:lang w:eastAsia="en-US"/>
        </w:rPr>
        <w:lastRenderedPageBreak/>
        <w:drawing>
          <wp:inline distT="0" distB="0" distL="0" distR="0" wp14:anchorId="1BF41545" wp14:editId="32449E22">
            <wp:extent cx="5775325" cy="8229600"/>
            <wp:effectExtent l="0" t="0" r="3175" b="0"/>
            <wp:docPr id="805249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49618" name="Picture 8052496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color w:val="2D3B45"/>
          <w:lang w:eastAsia="en-US"/>
        </w:rPr>
        <w:lastRenderedPageBreak/>
        <w:drawing>
          <wp:inline distT="0" distB="0" distL="0" distR="0" wp14:anchorId="1BCB59A5" wp14:editId="5D636186">
            <wp:extent cx="5943600" cy="5463540"/>
            <wp:effectExtent l="0" t="0" r="0" b="0"/>
            <wp:docPr id="1347212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12600" name="Picture 13472126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color w:val="2D3B45"/>
          <w:lang w:eastAsia="en-US"/>
        </w:rPr>
        <w:lastRenderedPageBreak/>
        <w:drawing>
          <wp:inline distT="0" distB="0" distL="0" distR="0" wp14:anchorId="4AEAC0F8" wp14:editId="0EE251CF">
            <wp:extent cx="5943600" cy="7421245"/>
            <wp:effectExtent l="0" t="0" r="0" b="0"/>
            <wp:docPr id="659584736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84736" name="Picture 4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color w:val="2D3B45"/>
          <w:lang w:eastAsia="en-US"/>
        </w:rPr>
        <w:lastRenderedPageBreak/>
        <w:drawing>
          <wp:inline distT="0" distB="0" distL="0" distR="0" wp14:anchorId="1E5DBCE1" wp14:editId="01A2CB71">
            <wp:extent cx="5943600" cy="5977890"/>
            <wp:effectExtent l="0" t="0" r="0" b="3810"/>
            <wp:docPr id="910848315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48315" name="Picture 5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color w:val="2D3B45"/>
          <w:lang w:eastAsia="en-US"/>
        </w:rPr>
        <w:lastRenderedPageBreak/>
        <w:drawing>
          <wp:inline distT="0" distB="0" distL="0" distR="0" wp14:anchorId="6D039CBD" wp14:editId="0A65E22F">
            <wp:extent cx="5943600" cy="7833360"/>
            <wp:effectExtent l="0" t="0" r="0" b="2540"/>
            <wp:docPr id="1725948915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48915" name="Picture 6" descr="A screenshot of a computer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color w:val="2D3B45"/>
          <w:lang w:eastAsia="en-US"/>
        </w:rPr>
        <w:lastRenderedPageBreak/>
        <w:drawing>
          <wp:inline distT="0" distB="0" distL="0" distR="0" wp14:anchorId="19644194" wp14:editId="650EF8A6">
            <wp:extent cx="5943600" cy="6858000"/>
            <wp:effectExtent l="0" t="0" r="0" b="0"/>
            <wp:docPr id="113514212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4212" name="Picture 7" descr="A screenshot of a computer program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color w:val="2D3B45"/>
          <w:lang w:eastAsia="en-US"/>
        </w:rPr>
        <w:lastRenderedPageBreak/>
        <w:drawing>
          <wp:inline distT="0" distB="0" distL="0" distR="0" wp14:anchorId="730D2E14" wp14:editId="377A2CA1">
            <wp:extent cx="5943600" cy="6064885"/>
            <wp:effectExtent l="0" t="0" r="0" b="5715"/>
            <wp:docPr id="201645968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5968" name="Picture 8" descr="A screen shot of a computer progra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color w:val="2D3B45"/>
          <w:lang w:eastAsia="en-US"/>
        </w:rPr>
        <w:lastRenderedPageBreak/>
        <w:drawing>
          <wp:inline distT="0" distB="0" distL="0" distR="0" wp14:anchorId="15A5F9B4" wp14:editId="11926004">
            <wp:extent cx="5943600" cy="5549265"/>
            <wp:effectExtent l="0" t="0" r="0" b="635"/>
            <wp:docPr id="49940416" name="Picture 9" descr="A screen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0416" name="Picture 9" descr="A screenshot of a progra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color w:val="2D3B45"/>
          <w:lang w:eastAsia="en-US"/>
        </w:rPr>
        <w:lastRenderedPageBreak/>
        <w:drawing>
          <wp:inline distT="0" distB="0" distL="0" distR="0" wp14:anchorId="48D27530" wp14:editId="4F7D3621">
            <wp:extent cx="5943600" cy="5838825"/>
            <wp:effectExtent l="0" t="0" r="0" b="3175"/>
            <wp:docPr id="996041234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41234" name="Picture 10" descr="A screenshot of a computer program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866A" w14:textId="2F625A9A" w:rsidR="005E73BA" w:rsidRDefault="005E73BA" w:rsidP="00A2159A">
      <w:pPr>
        <w:suppressAutoHyphens w:val="0"/>
        <w:spacing w:before="100" w:beforeAutospacing="1" w:after="100" w:afterAutospacing="1" w:line="240" w:lineRule="auto"/>
        <w:ind w:firstLine="0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eastAsia="Times New Roman" w:cstheme="minorHAnsi"/>
          <w:color w:val="2D3B45"/>
          <w:lang w:eastAsia="en-US"/>
        </w:rPr>
        <w:t>Conclusions: In this project I implemented</w:t>
      </w:r>
      <w:r w:rsidRPr="005E73BA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encapsulatio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n by creating a private cart attribute inaccessible to an object. I used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polymorphism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when </w:t>
      </w: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redefinging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the </w:t>
      </w: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get_info_method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multiple times for the</w:t>
      </w:r>
      <w:r w:rsidR="00A2159A">
        <w:rPr>
          <w:rFonts w:asciiTheme="majorHAnsi" w:eastAsia="Times New Roman" w:hAnsiTheme="majorHAnsi" w:cstheme="majorHAnsi"/>
          <w:color w:val="2D3B45"/>
          <w:lang w:eastAsia="en-US"/>
        </w:rPr>
        <w:t xml:space="preserve"> Product, </w:t>
      </w:r>
      <w:proofErr w:type="spellStart"/>
      <w:r w:rsidR="00A2159A">
        <w:rPr>
          <w:rFonts w:asciiTheme="majorHAnsi" w:eastAsia="Times New Roman" w:hAnsiTheme="majorHAnsi" w:cstheme="majorHAnsi"/>
          <w:color w:val="2D3B45"/>
          <w:lang w:eastAsia="en-US"/>
        </w:rPr>
        <w:t>PhyscialProduct</w:t>
      </w:r>
      <w:proofErr w:type="spellEnd"/>
      <w:r w:rsidR="00A2159A">
        <w:rPr>
          <w:rFonts w:asciiTheme="majorHAnsi" w:eastAsia="Times New Roman" w:hAnsiTheme="majorHAnsi" w:cstheme="majorHAnsi"/>
          <w:color w:val="2D3B45"/>
          <w:lang w:eastAsia="en-US"/>
        </w:rPr>
        <w:t xml:space="preserve"> and </w:t>
      </w:r>
      <w:proofErr w:type="spellStart"/>
      <w:r w:rsidR="00A2159A">
        <w:rPr>
          <w:rFonts w:asciiTheme="majorHAnsi" w:eastAsia="Times New Roman" w:hAnsiTheme="majorHAnsi" w:cstheme="majorHAnsi"/>
          <w:color w:val="2D3B45"/>
          <w:lang w:eastAsia="en-US"/>
        </w:rPr>
        <w:t>DigitalProduct</w:t>
      </w:r>
      <w:proofErr w:type="spellEnd"/>
      <w:r w:rsidR="00A2159A">
        <w:rPr>
          <w:rFonts w:asciiTheme="majorHAnsi" w:eastAsia="Times New Roman" w:hAnsiTheme="majorHAnsi" w:cstheme="majorHAnsi"/>
          <w:color w:val="2D3B45"/>
          <w:lang w:eastAsia="en-US"/>
        </w:rPr>
        <w:t xml:space="preserve"> Classes. I implemented </w:t>
      </w:r>
      <w:r>
        <w:rPr>
          <w:rFonts w:asciiTheme="majorHAnsi" w:eastAsia="Times New Roman" w:hAnsiTheme="majorHAnsi" w:cstheme="majorHAnsi"/>
          <w:color w:val="2D3B45"/>
          <w:lang w:eastAsia="en-US"/>
        </w:rPr>
        <w:t>abstraction</w:t>
      </w:r>
      <w:r w:rsidR="00A2159A">
        <w:rPr>
          <w:rFonts w:asciiTheme="majorHAnsi" w:eastAsia="Times New Roman" w:hAnsiTheme="majorHAnsi" w:cstheme="majorHAnsi"/>
          <w:color w:val="2D3B45"/>
          <w:lang w:eastAsia="en-US"/>
        </w:rPr>
        <w:t xml:space="preserve"> in the Discount class since no object can be created using that class. I used inheritance multiple times as seen by the flow chart. For example, </w:t>
      </w:r>
      <w:proofErr w:type="spellStart"/>
      <w:r w:rsidR="00A2159A">
        <w:rPr>
          <w:rFonts w:asciiTheme="majorHAnsi" w:eastAsia="Times New Roman" w:hAnsiTheme="majorHAnsi" w:cstheme="majorHAnsi"/>
          <w:color w:val="2D3B45"/>
          <w:lang w:eastAsia="en-US"/>
        </w:rPr>
        <w:t>DigitalProduct</w:t>
      </w:r>
      <w:proofErr w:type="spellEnd"/>
      <w:r w:rsidR="00A2159A">
        <w:rPr>
          <w:rFonts w:asciiTheme="majorHAnsi" w:eastAsia="Times New Roman" w:hAnsiTheme="majorHAnsi" w:cstheme="majorHAnsi"/>
          <w:color w:val="2D3B45"/>
          <w:lang w:eastAsia="en-US"/>
        </w:rPr>
        <w:t xml:space="preserve"> class inherits from the Physical Product Class.</w:t>
      </w:r>
      <w:r w:rsidR="00B771EB">
        <w:rPr>
          <w:rFonts w:asciiTheme="majorHAnsi" w:eastAsia="Times New Roman" w:hAnsiTheme="majorHAnsi" w:cstheme="majorHAnsi"/>
          <w:color w:val="2D3B45"/>
          <w:lang w:eastAsia="en-US"/>
        </w:rPr>
        <w:t xml:space="preserve"> I have found that </w:t>
      </w:r>
      <w:r w:rsidR="00E20E71">
        <w:rPr>
          <w:rFonts w:asciiTheme="majorHAnsi" w:eastAsia="Times New Roman" w:hAnsiTheme="majorHAnsi" w:cstheme="majorHAnsi"/>
          <w:color w:val="2D3B45"/>
          <w:lang w:eastAsia="en-US"/>
        </w:rPr>
        <w:t>all</w:t>
      </w:r>
      <w:r w:rsidR="00B771EB">
        <w:rPr>
          <w:rFonts w:asciiTheme="majorHAnsi" w:eastAsia="Times New Roman" w:hAnsiTheme="majorHAnsi" w:cstheme="majorHAnsi"/>
          <w:color w:val="2D3B45"/>
          <w:lang w:eastAsia="en-US"/>
        </w:rPr>
        <w:t xml:space="preserve"> these </w:t>
      </w:r>
      <w:r w:rsidR="00E20E71">
        <w:rPr>
          <w:rFonts w:asciiTheme="majorHAnsi" w:eastAsia="Times New Roman" w:hAnsiTheme="majorHAnsi" w:cstheme="majorHAnsi"/>
          <w:color w:val="2D3B45"/>
          <w:lang w:eastAsia="en-US"/>
        </w:rPr>
        <w:t>p</w:t>
      </w:r>
      <w:r w:rsidR="00B771EB">
        <w:rPr>
          <w:rFonts w:asciiTheme="majorHAnsi" w:eastAsia="Times New Roman" w:hAnsiTheme="majorHAnsi" w:cstheme="majorHAnsi"/>
          <w:color w:val="2D3B45"/>
          <w:lang w:eastAsia="en-US"/>
        </w:rPr>
        <w:t xml:space="preserve">rinciples are </w:t>
      </w:r>
      <w:r w:rsidR="00E20E71">
        <w:rPr>
          <w:rFonts w:asciiTheme="majorHAnsi" w:eastAsia="Times New Roman" w:hAnsiTheme="majorHAnsi" w:cstheme="majorHAnsi"/>
          <w:color w:val="2D3B45"/>
          <w:lang w:eastAsia="en-US"/>
        </w:rPr>
        <w:t>necessary</w:t>
      </w:r>
      <w:r w:rsidR="00B771EB">
        <w:rPr>
          <w:rFonts w:asciiTheme="majorHAnsi" w:eastAsia="Times New Roman" w:hAnsiTheme="majorHAnsi" w:cstheme="majorHAnsi"/>
          <w:color w:val="2D3B45"/>
          <w:lang w:eastAsia="en-US"/>
        </w:rPr>
        <w:t xml:space="preserve"> to implement a system like this.</w:t>
      </w:r>
      <w:r w:rsidR="00E20E71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</w:p>
    <w:p w14:paraId="187FACA5" w14:textId="77777777" w:rsidR="00B771EB" w:rsidRDefault="00B771EB" w:rsidP="00A2159A">
      <w:pPr>
        <w:suppressAutoHyphens w:val="0"/>
        <w:spacing w:before="100" w:beforeAutospacing="1" w:after="100" w:afterAutospacing="1" w:line="240" w:lineRule="auto"/>
        <w:ind w:firstLine="0"/>
        <w:rPr>
          <w:rFonts w:asciiTheme="majorHAnsi" w:eastAsia="Times New Roman" w:hAnsiTheme="majorHAnsi" w:cstheme="majorHAnsi"/>
          <w:color w:val="2D3B45"/>
          <w:lang w:eastAsia="en-US"/>
        </w:rPr>
      </w:pPr>
    </w:p>
    <w:p w14:paraId="02E513E4" w14:textId="639A0E62" w:rsidR="00A2159A" w:rsidRDefault="00A2159A" w:rsidP="00A2159A">
      <w:pPr>
        <w:suppressAutoHyphens w:val="0"/>
        <w:spacing w:before="100" w:beforeAutospacing="1" w:after="100" w:afterAutospacing="1" w:line="240" w:lineRule="auto"/>
        <w:ind w:firstLine="0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I have had difficulty implementing the </w:t>
      </w:r>
      <w:proofErr w:type="gramStart"/>
      <w:r>
        <w:rPr>
          <w:rFonts w:asciiTheme="majorHAnsi" w:eastAsia="Times New Roman" w:hAnsiTheme="majorHAnsi" w:cstheme="majorHAnsi"/>
          <w:color w:val="2D3B45"/>
          <w:lang w:eastAsia="en-US"/>
        </w:rPr>
        <w:t>checkout(</w:t>
      </w:r>
      <w:proofErr w:type="gramEnd"/>
      <w:r>
        <w:rPr>
          <w:rFonts w:asciiTheme="majorHAnsi" w:eastAsia="Times New Roman" w:hAnsiTheme="majorHAnsi" w:cstheme="majorHAnsi"/>
          <w:color w:val="2D3B45"/>
          <w:lang w:eastAsia="en-US"/>
        </w:rPr>
        <w:t>) method in the User class since the __</w:t>
      </w: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cart_items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attribute did not seem to clear unless a method in the Cart class was created and </w:t>
      </w:r>
      <w:r>
        <w:rPr>
          <w:rFonts w:asciiTheme="majorHAnsi" w:eastAsia="Times New Roman" w:hAnsiTheme="majorHAnsi" w:cstheme="majorHAnsi"/>
          <w:color w:val="2D3B45"/>
          <w:lang w:eastAsia="en-US"/>
        </w:rPr>
        <w:lastRenderedPageBreak/>
        <w:t>referenced in this method. When referencing the discount class in this method I had issues implanting the discount, so I checked true or false if the discount is applied.</w:t>
      </w:r>
    </w:p>
    <w:p w14:paraId="48DDC9C9" w14:textId="5C95015D" w:rsidR="00A2159A" w:rsidRDefault="00A2159A" w:rsidP="00A2159A">
      <w:pPr>
        <w:suppressAutoHyphens w:val="0"/>
        <w:spacing w:before="100" w:beforeAutospacing="1" w:after="100" w:afterAutospacing="1" w:line="240" w:lineRule="auto"/>
        <w:ind w:firstLine="0"/>
        <w:rPr>
          <w:rFonts w:asciiTheme="majorHAnsi" w:eastAsia="Times New Roman" w:hAnsiTheme="majorHAnsi" w:cstheme="majorHAnsi"/>
          <w:color w:val="2D3B45"/>
          <w:lang w:eastAsia="en-US"/>
        </w:rPr>
      </w:pPr>
      <w:r>
        <w:rPr>
          <w:rFonts w:asciiTheme="majorHAnsi" w:eastAsia="Times New Roman" w:hAnsiTheme="majorHAnsi" w:cstheme="majorHAnsi"/>
          <w:color w:val="2D3B45"/>
          <w:lang w:eastAsia="en-US"/>
        </w:rPr>
        <w:t>Initially I had trouble implementing polymorphism with the</w:t>
      </w:r>
      <w:r w:rsidRPr="00A2159A">
        <w:rPr>
          <w:rFonts w:asciiTheme="majorHAnsi" w:eastAsia="Times New Roman" w:hAnsiTheme="majorHAnsi" w:cstheme="majorHAnsi"/>
          <w:color w:val="2D3B45"/>
          <w:lang w:eastAsia="en-US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PhyscialProduct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and </w:t>
      </w:r>
      <w:proofErr w:type="spellStart"/>
      <w:r>
        <w:rPr>
          <w:rFonts w:asciiTheme="majorHAnsi" w:eastAsia="Times New Roman" w:hAnsiTheme="majorHAnsi" w:cstheme="majorHAnsi"/>
          <w:color w:val="2D3B45"/>
          <w:lang w:eastAsia="en-US"/>
        </w:rPr>
        <w:t>DigitalProduct</w:t>
      </w:r>
      <w:proofErr w:type="spellEnd"/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Classes</w:t>
      </w:r>
      <w:r>
        <w:rPr>
          <w:rFonts w:asciiTheme="majorHAnsi" w:eastAsia="Times New Roman" w:hAnsiTheme="majorHAnsi" w:cstheme="majorHAnsi"/>
          <w:color w:val="2D3B45"/>
          <w:lang w:eastAsia="en-US"/>
        </w:rPr>
        <w:t xml:space="preserve"> but resolved by </w:t>
      </w:r>
      <w:proofErr w:type="gramStart"/>
      <w:r>
        <w:rPr>
          <w:rFonts w:asciiTheme="majorHAnsi" w:eastAsia="Times New Roman" w:hAnsiTheme="majorHAnsi" w:cstheme="majorHAnsi"/>
          <w:color w:val="2D3B45"/>
          <w:lang w:eastAsia="en-US"/>
        </w:rPr>
        <w:t>using .super</w:t>
      </w:r>
      <w:proofErr w:type="gramEnd"/>
      <w:r>
        <w:rPr>
          <w:rFonts w:asciiTheme="majorHAnsi" w:eastAsia="Times New Roman" w:hAnsiTheme="majorHAnsi" w:cstheme="majorHAnsi"/>
          <w:color w:val="2D3B45"/>
          <w:lang w:eastAsia="en-US"/>
        </w:rPr>
        <w:t>().</w:t>
      </w:r>
    </w:p>
    <w:p w14:paraId="5DA9BF2C" w14:textId="77777777" w:rsidR="00B771EB" w:rsidRDefault="00B771EB" w:rsidP="00A2159A">
      <w:pPr>
        <w:suppressAutoHyphens w:val="0"/>
        <w:spacing w:before="100" w:beforeAutospacing="1" w:after="100" w:afterAutospacing="1" w:line="240" w:lineRule="auto"/>
        <w:ind w:firstLine="0"/>
        <w:rPr>
          <w:rFonts w:asciiTheme="majorHAnsi" w:eastAsia="Times New Roman" w:hAnsiTheme="majorHAnsi" w:cstheme="majorHAnsi"/>
          <w:color w:val="2D3B45"/>
          <w:lang w:eastAsia="en-US"/>
        </w:rPr>
      </w:pPr>
    </w:p>
    <w:p w14:paraId="327A46BF" w14:textId="77777777" w:rsidR="00B771EB" w:rsidRDefault="00B771EB" w:rsidP="00A2159A">
      <w:pPr>
        <w:suppressAutoHyphens w:val="0"/>
        <w:spacing w:before="100" w:beforeAutospacing="1" w:after="100" w:afterAutospacing="1" w:line="240" w:lineRule="auto"/>
        <w:ind w:firstLine="0"/>
        <w:rPr>
          <w:rFonts w:asciiTheme="majorHAnsi" w:eastAsia="Times New Roman" w:hAnsiTheme="majorHAnsi" w:cstheme="majorHAnsi"/>
          <w:color w:val="2D3B45"/>
          <w:lang w:eastAsia="en-US"/>
        </w:rPr>
      </w:pPr>
    </w:p>
    <w:p w14:paraId="7106B272" w14:textId="445DF806" w:rsidR="00A2159A" w:rsidRDefault="00A2159A" w:rsidP="00A2159A">
      <w:pPr>
        <w:suppressAutoHyphens w:val="0"/>
        <w:spacing w:before="100" w:beforeAutospacing="1" w:after="100" w:afterAutospacing="1" w:line="240" w:lineRule="auto"/>
        <w:ind w:firstLine="0"/>
        <w:rPr>
          <w:rFonts w:asciiTheme="majorHAnsi" w:eastAsia="Times New Roman" w:hAnsiTheme="majorHAnsi" w:cstheme="majorHAnsi"/>
          <w:color w:val="2D3B45"/>
          <w:lang w:eastAsia="en-US"/>
        </w:rPr>
      </w:pPr>
    </w:p>
    <w:p w14:paraId="335971D7" w14:textId="51940A64" w:rsidR="005E73BA" w:rsidRDefault="005E73BA" w:rsidP="005E73BA">
      <w:pPr>
        <w:suppressAutoHyphens w:val="0"/>
        <w:spacing w:before="100" w:beforeAutospacing="1" w:after="100" w:afterAutospacing="1" w:line="240" w:lineRule="auto"/>
        <w:ind w:firstLine="0"/>
        <w:rPr>
          <w:rFonts w:eastAsia="Times New Roman" w:cstheme="minorHAnsi"/>
          <w:color w:val="2D3B45"/>
          <w:lang w:eastAsia="en-US"/>
        </w:rPr>
      </w:pPr>
    </w:p>
    <w:p w14:paraId="2F7242F9" w14:textId="77777777" w:rsidR="005E73BA" w:rsidRPr="001F33DD" w:rsidRDefault="005E73BA" w:rsidP="0064014E">
      <w:pPr>
        <w:suppressAutoHyphens w:val="0"/>
        <w:spacing w:before="100" w:beforeAutospacing="1" w:after="100" w:afterAutospacing="1" w:line="240" w:lineRule="auto"/>
        <w:ind w:left="2160" w:firstLine="0"/>
        <w:rPr>
          <w:rFonts w:eastAsia="Times New Roman" w:cstheme="minorHAnsi"/>
          <w:color w:val="2D3B45"/>
          <w:lang w:eastAsia="en-US"/>
        </w:rPr>
      </w:pPr>
    </w:p>
    <w:p w14:paraId="269412D2" w14:textId="2FB59C94" w:rsidR="0023145B" w:rsidRDefault="0023145B" w:rsidP="00BE4CE0"/>
    <w:sectPr w:rsidR="0023145B">
      <w:headerReference w:type="default" r:id="rId19"/>
      <w:headerReference w:type="first" r:id="rId2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58603" w14:textId="77777777" w:rsidR="005D774F" w:rsidRDefault="005D774F">
      <w:pPr>
        <w:spacing w:line="240" w:lineRule="auto"/>
      </w:pPr>
      <w:r>
        <w:separator/>
      </w:r>
    </w:p>
  </w:endnote>
  <w:endnote w:type="continuationSeparator" w:id="0">
    <w:p w14:paraId="2A474E31" w14:textId="77777777" w:rsidR="005D774F" w:rsidRDefault="005D774F">
      <w:pPr>
        <w:spacing w:line="240" w:lineRule="auto"/>
      </w:pPr>
      <w:r>
        <w:continuationSeparator/>
      </w:r>
    </w:p>
  </w:endnote>
  <w:endnote w:type="continuationNotice" w:id="1">
    <w:p w14:paraId="76317454" w14:textId="77777777" w:rsidR="005D774F" w:rsidRDefault="005D774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2D682" w14:textId="77777777" w:rsidR="005D774F" w:rsidRDefault="005D774F">
      <w:pPr>
        <w:spacing w:line="240" w:lineRule="auto"/>
      </w:pPr>
      <w:r>
        <w:separator/>
      </w:r>
    </w:p>
  </w:footnote>
  <w:footnote w:type="continuationSeparator" w:id="0">
    <w:p w14:paraId="64A6B2D1" w14:textId="77777777" w:rsidR="005D774F" w:rsidRDefault="005D774F">
      <w:pPr>
        <w:spacing w:line="240" w:lineRule="auto"/>
      </w:pPr>
      <w:r>
        <w:continuationSeparator/>
      </w:r>
    </w:p>
  </w:footnote>
  <w:footnote w:type="continuationNotice" w:id="1">
    <w:p w14:paraId="6FA42935" w14:textId="77777777" w:rsidR="005D774F" w:rsidRDefault="005D774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767FE" w14:textId="0FA45830" w:rsidR="0023145B" w:rsidRDefault="00774188">
    <w:pPr>
      <w:pStyle w:val="Header"/>
    </w:pPr>
    <w:sdt>
      <w:sdtPr>
        <w:id w:val="1568531701"/>
        <w:placeholder>
          <w:docPart w:val="6529072EE82A934CAE44B7C9BD05E9F8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/>
      <w:sdtContent>
        <w:r w:rsidR="00BE4CE0">
          <w:t>Mayak</w:t>
        </w:r>
      </w:sdtContent>
    </w:sdt>
    <w:r w:rsidR="00DA087E">
      <w:t xml:space="preserve"> </w:t>
    </w:r>
    <w:r w:rsidR="00DA087E">
      <w:fldChar w:fldCharType="begin"/>
    </w:r>
    <w:r w:rsidR="00DA087E">
      <w:instrText xml:space="preserve"> PAGE   \* MERGEFORMAT </w:instrText>
    </w:r>
    <w:r w:rsidR="00DA087E">
      <w:fldChar w:fldCharType="separate"/>
    </w:r>
    <w:r w:rsidR="00DA087E">
      <w:rPr>
        <w:noProof/>
      </w:rPr>
      <w:t>2</w:t>
    </w:r>
    <w:r w:rsidR="00DA087E"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86B8B" w14:textId="154ACD5B" w:rsidR="0023145B" w:rsidRDefault="00774188">
    <w:pPr>
      <w:pStyle w:val="Header"/>
    </w:pPr>
    <w:sdt>
      <w:sdtPr>
        <w:id w:val="-348181431"/>
        <w:placeholder>
          <w:docPart w:val="8F1C5DA2262C44478A362C7DA9EA7DC3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/>
      <w:sdtContent>
        <w:r w:rsidR="00BE4CE0">
          <w:t>Mayak</w:t>
        </w:r>
      </w:sdtContent>
    </w:sdt>
    <w:r w:rsidR="00DA087E">
      <w:t xml:space="preserve"> </w:t>
    </w:r>
    <w:r w:rsidR="00DA087E">
      <w:fldChar w:fldCharType="begin"/>
    </w:r>
    <w:r w:rsidR="00DA087E">
      <w:instrText xml:space="preserve"> PAGE   \* MERGEFORMAT </w:instrText>
    </w:r>
    <w:r w:rsidR="00DA087E">
      <w:fldChar w:fldCharType="separate"/>
    </w:r>
    <w:r w:rsidR="00DA087E">
      <w:rPr>
        <w:noProof/>
      </w:rPr>
      <w:t>1</w:t>
    </w:r>
    <w:r w:rsidR="00DA087E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91A80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D47FA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3036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A8F44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803B5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2E5F4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0012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141AF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AE07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D0A0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634BB2"/>
    <w:multiLevelType w:val="multilevel"/>
    <w:tmpl w:val="4E2ED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9E3C4C"/>
    <w:multiLevelType w:val="hybridMultilevel"/>
    <w:tmpl w:val="6256DC96"/>
    <w:lvl w:ilvl="0" w:tplc="0562E4D2">
      <w:start w:val="1"/>
      <w:numFmt w:val="lowerLetter"/>
      <w:pStyle w:val="TableNote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9BC4956"/>
    <w:multiLevelType w:val="multilevel"/>
    <w:tmpl w:val="4572ABF8"/>
    <w:styleLink w:val="MLAOutlin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B1B5787"/>
    <w:multiLevelType w:val="multilevel"/>
    <w:tmpl w:val="4572ABF8"/>
    <w:numStyleLink w:val="MLAOutline"/>
  </w:abstractNum>
  <w:num w:numId="1" w16cid:durableId="1536582500">
    <w:abstractNumId w:val="9"/>
  </w:num>
  <w:num w:numId="2" w16cid:durableId="456801169">
    <w:abstractNumId w:val="7"/>
  </w:num>
  <w:num w:numId="3" w16cid:durableId="1083601004">
    <w:abstractNumId w:val="6"/>
  </w:num>
  <w:num w:numId="4" w16cid:durableId="1635673527">
    <w:abstractNumId w:val="5"/>
  </w:num>
  <w:num w:numId="5" w16cid:durableId="2142922009">
    <w:abstractNumId w:val="4"/>
  </w:num>
  <w:num w:numId="6" w16cid:durableId="148178721">
    <w:abstractNumId w:val="8"/>
  </w:num>
  <w:num w:numId="7" w16cid:durableId="1964574997">
    <w:abstractNumId w:val="3"/>
  </w:num>
  <w:num w:numId="8" w16cid:durableId="1608657248">
    <w:abstractNumId w:val="2"/>
  </w:num>
  <w:num w:numId="9" w16cid:durableId="1107117312">
    <w:abstractNumId w:val="1"/>
  </w:num>
  <w:num w:numId="10" w16cid:durableId="2112310578">
    <w:abstractNumId w:val="0"/>
  </w:num>
  <w:num w:numId="11" w16cid:durableId="205070399">
    <w:abstractNumId w:val="11"/>
  </w:num>
  <w:num w:numId="12" w16cid:durableId="348458901">
    <w:abstractNumId w:val="12"/>
  </w:num>
  <w:num w:numId="13" w16cid:durableId="2053655946">
    <w:abstractNumId w:val="13"/>
  </w:num>
  <w:num w:numId="14" w16cid:durableId="6347216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CE0"/>
    <w:rsid w:val="000117EF"/>
    <w:rsid w:val="00034B6C"/>
    <w:rsid w:val="00043E26"/>
    <w:rsid w:val="00070BE6"/>
    <w:rsid w:val="00095CEE"/>
    <w:rsid w:val="000A6F2F"/>
    <w:rsid w:val="000B2232"/>
    <w:rsid w:val="000D294F"/>
    <w:rsid w:val="000D5DB2"/>
    <w:rsid w:val="000F6203"/>
    <w:rsid w:val="001056C8"/>
    <w:rsid w:val="001216A4"/>
    <w:rsid w:val="00134EEC"/>
    <w:rsid w:val="001516AD"/>
    <w:rsid w:val="0016523C"/>
    <w:rsid w:val="00184D41"/>
    <w:rsid w:val="001901CD"/>
    <w:rsid w:val="001F1255"/>
    <w:rsid w:val="001F33DD"/>
    <w:rsid w:val="002249B0"/>
    <w:rsid w:val="0023145B"/>
    <w:rsid w:val="00244723"/>
    <w:rsid w:val="00247810"/>
    <w:rsid w:val="00254B61"/>
    <w:rsid w:val="00267BA3"/>
    <w:rsid w:val="00275FBD"/>
    <w:rsid w:val="002942E7"/>
    <w:rsid w:val="00295A42"/>
    <w:rsid w:val="002965BF"/>
    <w:rsid w:val="002A0CBA"/>
    <w:rsid w:val="002A2B18"/>
    <w:rsid w:val="002B2C58"/>
    <w:rsid w:val="002B3E48"/>
    <w:rsid w:val="002D457D"/>
    <w:rsid w:val="003305D7"/>
    <w:rsid w:val="00331D70"/>
    <w:rsid w:val="0033512D"/>
    <w:rsid w:val="00337569"/>
    <w:rsid w:val="00344968"/>
    <w:rsid w:val="00345F05"/>
    <w:rsid w:val="00351F59"/>
    <w:rsid w:val="00354F6E"/>
    <w:rsid w:val="003623BC"/>
    <w:rsid w:val="00383229"/>
    <w:rsid w:val="003B3043"/>
    <w:rsid w:val="003C1A36"/>
    <w:rsid w:val="003F335D"/>
    <w:rsid w:val="003F5758"/>
    <w:rsid w:val="00492BD3"/>
    <w:rsid w:val="004B129E"/>
    <w:rsid w:val="004B30C0"/>
    <w:rsid w:val="004F3A72"/>
    <w:rsid w:val="004F7A1D"/>
    <w:rsid w:val="00502B71"/>
    <w:rsid w:val="00503011"/>
    <w:rsid w:val="0051595D"/>
    <w:rsid w:val="00543408"/>
    <w:rsid w:val="0055716D"/>
    <w:rsid w:val="00594347"/>
    <w:rsid w:val="005A7982"/>
    <w:rsid w:val="005B2A41"/>
    <w:rsid w:val="005D1EB4"/>
    <w:rsid w:val="005D5D66"/>
    <w:rsid w:val="005D774F"/>
    <w:rsid w:val="005E73BA"/>
    <w:rsid w:val="00605138"/>
    <w:rsid w:val="0061421B"/>
    <w:rsid w:val="0062331B"/>
    <w:rsid w:val="00634EBF"/>
    <w:rsid w:val="0064014E"/>
    <w:rsid w:val="0065655A"/>
    <w:rsid w:val="00685FB0"/>
    <w:rsid w:val="0068636B"/>
    <w:rsid w:val="00690274"/>
    <w:rsid w:val="00697AB8"/>
    <w:rsid w:val="006A6874"/>
    <w:rsid w:val="006B0929"/>
    <w:rsid w:val="006B25B2"/>
    <w:rsid w:val="006F0ACD"/>
    <w:rsid w:val="006F3F27"/>
    <w:rsid w:val="00701298"/>
    <w:rsid w:val="00714A23"/>
    <w:rsid w:val="00746131"/>
    <w:rsid w:val="00757CFF"/>
    <w:rsid w:val="0079625B"/>
    <w:rsid w:val="00797610"/>
    <w:rsid w:val="007B4A37"/>
    <w:rsid w:val="007D6D1A"/>
    <w:rsid w:val="008107C1"/>
    <w:rsid w:val="00843DB1"/>
    <w:rsid w:val="00855DDD"/>
    <w:rsid w:val="00863F9D"/>
    <w:rsid w:val="00876159"/>
    <w:rsid w:val="0088127D"/>
    <w:rsid w:val="008A704B"/>
    <w:rsid w:val="008B488F"/>
    <w:rsid w:val="008B6CB1"/>
    <w:rsid w:val="008C071F"/>
    <w:rsid w:val="008C7342"/>
    <w:rsid w:val="008E3CBC"/>
    <w:rsid w:val="008F1D51"/>
    <w:rsid w:val="009043E6"/>
    <w:rsid w:val="00910197"/>
    <w:rsid w:val="009106EF"/>
    <w:rsid w:val="00914D38"/>
    <w:rsid w:val="00922843"/>
    <w:rsid w:val="00955F72"/>
    <w:rsid w:val="0097701F"/>
    <w:rsid w:val="009A2CB8"/>
    <w:rsid w:val="009A6B91"/>
    <w:rsid w:val="009B0759"/>
    <w:rsid w:val="009C0A58"/>
    <w:rsid w:val="009C3A9F"/>
    <w:rsid w:val="009C7CB3"/>
    <w:rsid w:val="00A07283"/>
    <w:rsid w:val="00A11B4F"/>
    <w:rsid w:val="00A2159A"/>
    <w:rsid w:val="00A33531"/>
    <w:rsid w:val="00A60B48"/>
    <w:rsid w:val="00A736E5"/>
    <w:rsid w:val="00A83699"/>
    <w:rsid w:val="00A92BF2"/>
    <w:rsid w:val="00AB54F3"/>
    <w:rsid w:val="00AD5B69"/>
    <w:rsid w:val="00AE44A2"/>
    <w:rsid w:val="00AF2EEC"/>
    <w:rsid w:val="00B02533"/>
    <w:rsid w:val="00B17699"/>
    <w:rsid w:val="00B24034"/>
    <w:rsid w:val="00B40918"/>
    <w:rsid w:val="00B44FCE"/>
    <w:rsid w:val="00B5491E"/>
    <w:rsid w:val="00B771EB"/>
    <w:rsid w:val="00B81A0C"/>
    <w:rsid w:val="00BC23C5"/>
    <w:rsid w:val="00BD69E7"/>
    <w:rsid w:val="00BE3BF7"/>
    <w:rsid w:val="00BE4CE0"/>
    <w:rsid w:val="00C1252C"/>
    <w:rsid w:val="00C23E63"/>
    <w:rsid w:val="00C262C5"/>
    <w:rsid w:val="00C3616E"/>
    <w:rsid w:val="00C5768C"/>
    <w:rsid w:val="00C9345E"/>
    <w:rsid w:val="00CB592A"/>
    <w:rsid w:val="00CE710F"/>
    <w:rsid w:val="00D03543"/>
    <w:rsid w:val="00D07958"/>
    <w:rsid w:val="00D14E0B"/>
    <w:rsid w:val="00D22BF6"/>
    <w:rsid w:val="00D360F8"/>
    <w:rsid w:val="00D43DEF"/>
    <w:rsid w:val="00D7517D"/>
    <w:rsid w:val="00D76396"/>
    <w:rsid w:val="00D877F2"/>
    <w:rsid w:val="00D920E8"/>
    <w:rsid w:val="00DA087E"/>
    <w:rsid w:val="00DA22DB"/>
    <w:rsid w:val="00DC564B"/>
    <w:rsid w:val="00DC5B17"/>
    <w:rsid w:val="00DC5D44"/>
    <w:rsid w:val="00DC6C93"/>
    <w:rsid w:val="00E02275"/>
    <w:rsid w:val="00E20E71"/>
    <w:rsid w:val="00E30F77"/>
    <w:rsid w:val="00E34EA7"/>
    <w:rsid w:val="00E40ED8"/>
    <w:rsid w:val="00E569EC"/>
    <w:rsid w:val="00E755DA"/>
    <w:rsid w:val="00E8519C"/>
    <w:rsid w:val="00E973A1"/>
    <w:rsid w:val="00EA15D3"/>
    <w:rsid w:val="00EC2E8B"/>
    <w:rsid w:val="00EE07A6"/>
    <w:rsid w:val="00EE56D1"/>
    <w:rsid w:val="00F00ACD"/>
    <w:rsid w:val="00F50717"/>
    <w:rsid w:val="00F574E5"/>
    <w:rsid w:val="00F72BAA"/>
    <w:rsid w:val="00F82CF2"/>
    <w:rsid w:val="00F92ECA"/>
    <w:rsid w:val="00FB4F26"/>
    <w:rsid w:val="00FB5C4B"/>
    <w:rsid w:val="00FD13D8"/>
    <w:rsid w:val="00FD71CE"/>
    <w:rsid w:val="00FF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728928"/>
  <w15:chartTrackingRefBased/>
  <w15:docId w15:val="{1FD955E4-DCB7-0F45-BF26-60979B016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ind w:firstLine="0"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ind w:firstLine="0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ind w:firstLine="0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ind w:firstLine="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ind w:firstLine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ind w:firstLine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ind w:firstLine="0"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ind w:firstLine="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ind w:firstLine="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  <w:jc w:val="right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firstLine="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paragraph" w:customStyle="1" w:styleId="TableTitle">
    <w:name w:val="Table Title"/>
    <w:basedOn w:val="Normal"/>
    <w:next w:val="Normal"/>
    <w:uiPriority w:val="3"/>
    <w:qFormat/>
    <w:pPr>
      <w:ind w:left="360" w:hanging="360"/>
    </w:p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ind w:firstLine="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ind w:firstLine="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aliases w:val="No Indent"/>
    <w:uiPriority w:val="1"/>
    <w:qFormat/>
    <w:pPr>
      <w:ind w:firstLine="0"/>
    </w:p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5"/>
    <w:qFormat/>
    <w:pPr>
      <w:ind w:left="1440" w:firstLine="0"/>
    </w:pPr>
  </w:style>
  <w:style w:type="character" w:customStyle="1" w:styleId="QuoteChar">
    <w:name w:val="Quote Char"/>
    <w:basedOn w:val="DefaultParagraphFont"/>
    <w:link w:val="Quote"/>
    <w:uiPriority w:val="5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itle">
    <w:name w:val="Title"/>
    <w:basedOn w:val="Normal"/>
    <w:next w:val="Normal"/>
    <w:link w:val="TitleChar"/>
    <w:uiPriority w:val="2"/>
    <w:qFormat/>
    <w:pPr>
      <w:ind w:firstLine="0"/>
      <w:jc w:val="center"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spacing w:val="-10"/>
      <w:kern w:val="28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40" w:firstLine="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80" w:firstLine="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Emphasis">
    <w:name w:val="Emphasis"/>
    <w:basedOn w:val="DefaultParagraphFont"/>
    <w:uiPriority w:val="2"/>
    <w:qFormat/>
    <w:rPr>
      <w:i/>
      <w:iCs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LAresearchpapertable">
    <w:name w:val="MLA research paper table"/>
    <w:basedOn w:val="TableNormal"/>
    <w:uiPriority w:val="99"/>
    <w:pPr>
      <w:spacing w:before="240"/>
      <w:ind w:left="72" w:right="72" w:firstLine="0"/>
    </w:pPr>
    <w:tblPr>
      <w:tblBorders>
        <w:top w:val="single" w:sz="4" w:space="0" w:color="auto"/>
        <w:bottom w:val="single" w:sz="4" w:space="0" w:color="auto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240" w:beforeAutospacing="0" w:afterLines="0" w:after="0" w:afterAutospacing="0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paragraph" w:customStyle="1" w:styleId="TableSource">
    <w:name w:val="Table Source"/>
    <w:basedOn w:val="TableTitle"/>
    <w:next w:val="Normal"/>
    <w:uiPriority w:val="4"/>
    <w:qFormat/>
    <w:pPr>
      <w:spacing w:before="240"/>
    </w:pPr>
  </w:style>
  <w:style w:type="paragraph" w:customStyle="1" w:styleId="TableNote">
    <w:name w:val="Table Note"/>
    <w:basedOn w:val="Normal"/>
    <w:uiPriority w:val="4"/>
    <w:qFormat/>
    <w:pPr>
      <w:numPr>
        <w:numId w:val="11"/>
      </w:numPr>
    </w:pPr>
  </w:style>
  <w:style w:type="paragraph" w:customStyle="1" w:styleId="SectionTitle">
    <w:name w:val="Section Title"/>
    <w:basedOn w:val="Normal"/>
    <w:next w:val="Normal"/>
    <w:uiPriority w:val="3"/>
    <w:qFormat/>
    <w:pPr>
      <w:pageBreakBefore/>
      <w:ind w:firstLine="0"/>
      <w:jc w:val="center"/>
      <w:outlineLvl w:val="0"/>
    </w:pPr>
  </w:style>
  <w:style w:type="numbering" w:customStyle="1" w:styleId="MLAOutline">
    <w:name w:val="MLA Outline"/>
    <w:uiPriority w:val="99"/>
    <w:pPr>
      <w:numPr>
        <w:numId w:val="12"/>
      </w:numPr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apple-converted-space">
    <w:name w:val="apple-converted-space"/>
    <w:basedOn w:val="DefaultParagraphFont"/>
    <w:rsid w:val="00BE4CE0"/>
  </w:style>
  <w:style w:type="paragraph" w:styleId="ListParagraph">
    <w:name w:val="List Paragraph"/>
    <w:basedOn w:val="Normal"/>
    <w:uiPriority w:val="34"/>
    <w:unhideWhenUsed/>
    <w:qFormat/>
    <w:rsid w:val="001F33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4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7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wmayak/Library/Containers/com.microsoft.Word/Data/Library/Application%20Support/Microsoft/Office/16.0/DTS/en-US%7b69093E10-4972-3142-98B9-E927B91477F0%7d/%7bE3D612BF-5995-4D4A-95BE-FCCB64A6F2BC%7dtf1000209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529072EE82A934CAE44B7C9BD05E9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165A8-4801-A141-B09D-05ECFB1E5436}"/>
      </w:docPartPr>
      <w:docPartBody>
        <w:p w:rsidR="00B9243B" w:rsidRDefault="00B9243B">
          <w:pPr>
            <w:pStyle w:val="6529072EE82A934CAE44B7C9BD05E9F8"/>
          </w:pPr>
          <w:r>
            <w:t>Row Heading</w:t>
          </w:r>
        </w:p>
      </w:docPartBody>
    </w:docPart>
    <w:docPart>
      <w:docPartPr>
        <w:name w:val="8F1C5DA2262C44478A362C7DA9EA7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12745-8088-E149-BF8A-AAF1D38FF9AF}"/>
      </w:docPartPr>
      <w:docPartBody>
        <w:p w:rsidR="00B9243B" w:rsidRDefault="00B9243B">
          <w:pPr>
            <w:pStyle w:val="8F1C5DA2262C44478A362C7DA9EA7DC3"/>
          </w:pPr>
          <w:r>
            <w:t>Row Heading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43B"/>
    <w:rsid w:val="002718C1"/>
    <w:rsid w:val="0051595D"/>
    <w:rsid w:val="00627C37"/>
    <w:rsid w:val="00B9243B"/>
    <w:rsid w:val="00D43DEF"/>
    <w:rsid w:val="00F3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"/>
    <w:qFormat/>
    <w:rPr>
      <w:i/>
      <w:iCs/>
    </w:rPr>
  </w:style>
  <w:style w:type="paragraph" w:customStyle="1" w:styleId="6529072EE82A934CAE44B7C9BD05E9F8">
    <w:name w:val="6529072EE82A934CAE44B7C9BD05E9F8"/>
  </w:style>
  <w:style w:type="paragraph" w:customStyle="1" w:styleId="8F1C5DA2262C44478A362C7DA9EA7DC3">
    <w:name w:val="8F1C5DA2262C44478A362C7DA9EA7DC3"/>
  </w:style>
  <w:style w:type="paragraph" w:styleId="Bibliography">
    <w:name w:val="Bibliography"/>
    <w:basedOn w:val="Normal"/>
    <w:next w:val="Normal"/>
    <w:uiPriority w:val="37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Mayak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597082-B349-43B0-B21E-87F724ED6E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{E3D612BF-5995-4D4A-95BE-FCCB64A6F2BC}tf10002092.dotx</Template>
  <TotalTime>1</TotalTime>
  <Pages>16</Pages>
  <Words>1325</Words>
  <Characters>7557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Mayak</dc:creator>
  <cp:keywords/>
  <dc:description/>
  <cp:lastModifiedBy>Mayak, Andrew</cp:lastModifiedBy>
  <cp:revision>2</cp:revision>
  <dcterms:created xsi:type="dcterms:W3CDTF">2025-03-13T21:38:00Z</dcterms:created>
  <dcterms:modified xsi:type="dcterms:W3CDTF">2025-03-13T21:38:00Z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TC039848419991</vt:lpwstr>
  </property>
  <property fmtid="{D5CDD505-2E9C-101B-9397-08002B2CF9AE}" pid="3" name="AssetID">
    <vt:lpwstr>TF10002068</vt:lpwstr>
  </property>
</Properties>
</file>