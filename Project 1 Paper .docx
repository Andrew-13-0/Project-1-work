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3A4D" w14:textId="7F3D608F" w:rsidR="0023145B" w:rsidRDefault="00BE4CE0">
      <w:pPr>
        <w:pStyle w:val="NoSpacing"/>
      </w:pPr>
      <w:r>
        <w:t>Andrew Mayak</w:t>
      </w:r>
    </w:p>
    <w:p w14:paraId="25F2A41F" w14:textId="0A79A821" w:rsidR="0023145B" w:rsidRDefault="00BE4CE0">
      <w:pPr>
        <w:pStyle w:val="NoSpacing"/>
      </w:pPr>
      <w:r>
        <w:t>Professor Yang</w:t>
      </w:r>
    </w:p>
    <w:p w14:paraId="688EEE62" w14:textId="33B2D5D0" w:rsidR="0023145B" w:rsidRDefault="00BE4CE0">
      <w:pPr>
        <w:pStyle w:val="NoSpacing"/>
      </w:pPr>
      <w:r>
        <w:t>CMPSC 132</w:t>
      </w:r>
    </w:p>
    <w:p w14:paraId="4E5C1D7C" w14:textId="56CF648F" w:rsidR="0023145B" w:rsidRDefault="00BE4CE0">
      <w:pPr>
        <w:pStyle w:val="NoSpacing"/>
      </w:pPr>
      <w:r>
        <w:t>March 4, 2025</w:t>
      </w:r>
    </w:p>
    <w:p w14:paraId="301B3A1A" w14:textId="74D6DC0C" w:rsidR="0023145B" w:rsidRDefault="00BE4CE0" w:rsidP="00BE4CE0">
      <w:pPr>
        <w:pStyle w:val="Title"/>
      </w:pPr>
      <w:r>
        <w:t>Project-</w:t>
      </w:r>
      <w:r w:rsidR="00FB5C4B">
        <w:t xml:space="preserve"> </w:t>
      </w:r>
      <w:r>
        <w:t>1</w:t>
      </w:r>
    </w:p>
    <w:p w14:paraId="6544A3A5" w14:textId="77777777" w:rsidR="00BE4CE0" w:rsidRDefault="00BE4CE0" w:rsidP="00BE4CE0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left="1095"/>
        <w:rPr>
          <w:rFonts w:eastAsia="Times New Roman" w:cstheme="minorHAnsi"/>
          <w:color w:val="2D3B45"/>
          <w:lang w:eastAsia="en-US"/>
        </w:rPr>
      </w:pPr>
      <w:r w:rsidRPr="00BE4CE0">
        <w:rPr>
          <w:rFonts w:eastAsia="Times New Roman" w:cstheme="minorHAnsi"/>
          <w:color w:val="2D3B45"/>
          <w:lang w:eastAsia="en-US"/>
        </w:rPr>
        <w:t>Description of the project </w:t>
      </w:r>
    </w:p>
    <w:p w14:paraId="26A8C3B7" w14:textId="6EFBD06A" w:rsidR="00BE4CE0" w:rsidRDefault="00BE4CE0" w:rsidP="00BE4CE0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 w:rsidRPr="00BE4CE0">
        <w:rPr>
          <w:rFonts w:asciiTheme="majorHAnsi" w:eastAsia="Times New Roman" w:hAnsiTheme="majorHAnsi" w:cstheme="majorHAnsi"/>
          <w:color w:val="2D3B45"/>
          <w:lang w:eastAsia="en-US"/>
        </w:rPr>
        <w:t>This is a project that implements a</w:t>
      </w:r>
      <w:r w:rsidRPr="00BE4CE0">
        <w:rPr>
          <w:rStyle w:val="apple-converted-space"/>
          <w:rFonts w:asciiTheme="majorHAnsi" w:hAnsiTheme="majorHAnsi" w:cstheme="majorHAnsi"/>
          <w:color w:val="2D3B45"/>
          <w:shd w:val="clear" w:color="auto" w:fill="FFFFFF"/>
        </w:rPr>
        <w:t> </w:t>
      </w:r>
      <w:r w:rsidRPr="00BE4CE0">
        <w:rPr>
          <w:rFonts w:asciiTheme="majorHAnsi" w:hAnsiTheme="majorHAnsi" w:cstheme="majorHAnsi"/>
          <w:color w:val="2D3B45"/>
          <w:shd w:val="clear" w:color="auto" w:fill="FFFFFF"/>
        </w:rPr>
        <w:t>shopping cart system for an e-commerce platform</w:t>
      </w:r>
      <w:r>
        <w:rPr>
          <w:rFonts w:asciiTheme="majorHAnsi" w:hAnsiTheme="majorHAnsi" w:cstheme="majorHAnsi"/>
          <w:color w:val="2D3B45"/>
          <w:shd w:val="clear" w:color="auto" w:fill="FFFFFF"/>
        </w:rPr>
        <w:t>. This utilizes advanced object-oriented programming concepts.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This is composed of eight implemented classes:</w:t>
      </w:r>
    </w:p>
    <w:p w14:paraId="6C148F73" w14:textId="4ECBF372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Product Class</w:t>
      </w:r>
    </w:p>
    <w:p w14:paraId="2723C8D1" w14:textId="49A76120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Digital Product Class</w:t>
      </w:r>
    </w:p>
    <w:p w14:paraId="5386D27D" w14:textId="0435CCF1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Physical Product Class</w:t>
      </w:r>
    </w:p>
    <w:p w14:paraId="767D8222" w14:textId="44111847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Cart Class</w:t>
      </w:r>
    </w:p>
    <w:p w14:paraId="675999C8" w14:textId="36643316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User Class</w:t>
      </w:r>
    </w:p>
    <w:p w14:paraId="112315D2" w14:textId="40ABE5E4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Discount Class</w:t>
      </w:r>
    </w:p>
    <w:p w14:paraId="7F9B75A2" w14:textId="6E85C21E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Percentage Discount Class</w:t>
      </w:r>
    </w:p>
    <w:p w14:paraId="61F8E7AB" w14:textId="04038855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Fixed Amount Discount Cass</w:t>
      </w:r>
    </w:p>
    <w:p w14:paraId="3C6BB746" w14:textId="44B98B6B" w:rsidR="00BE4CE0" w:rsidRDefault="008107C1" w:rsidP="00BE4CE0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This Project </w:t>
      </w:r>
      <w:r w:rsidR="00BE4CE0">
        <w:rPr>
          <w:rFonts w:asciiTheme="majorHAnsi" w:eastAsia="Times New Roman" w:hAnsiTheme="majorHAnsi" w:cstheme="majorHAnsi"/>
          <w:color w:val="2D3B45"/>
          <w:lang w:eastAsia="en-US"/>
        </w:rPr>
        <w:t>implement</w:t>
      </w:r>
      <w:r>
        <w:rPr>
          <w:rFonts w:asciiTheme="majorHAnsi" w:eastAsia="Times New Roman" w:hAnsiTheme="majorHAnsi" w:cstheme="majorHAnsi"/>
          <w:color w:val="2D3B45"/>
          <w:lang w:eastAsia="en-US"/>
        </w:rPr>
        <w:t>s the main</w:t>
      </w:r>
      <w:r w:rsidR="00BE4CE0">
        <w:rPr>
          <w:rFonts w:asciiTheme="majorHAnsi" w:eastAsia="Times New Roman" w:hAnsiTheme="majorHAnsi" w:cstheme="majorHAnsi"/>
          <w:color w:val="2D3B45"/>
          <w:lang w:eastAsia="en-US"/>
        </w:rPr>
        <w:t xml:space="preserve"> object-oriented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principles</w:t>
      </w:r>
      <w:r w:rsidR="00BE4CE0">
        <w:rPr>
          <w:rFonts w:asciiTheme="majorHAnsi" w:eastAsia="Times New Roman" w:hAnsiTheme="majorHAnsi" w:cstheme="majorHAnsi"/>
          <w:color w:val="2D3B45"/>
          <w:lang w:eastAsia="en-US"/>
        </w:rPr>
        <w:t xml:space="preserve"> which are:</w:t>
      </w:r>
    </w:p>
    <w:p w14:paraId="7FA60A5E" w14:textId="77777777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encapsulation,</w:t>
      </w:r>
    </w:p>
    <w:p w14:paraId="495476E1" w14:textId="77777777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polymorphism</w:t>
      </w:r>
    </w:p>
    <w:p w14:paraId="5DF0E7B4" w14:textId="432AC314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abstraction</w:t>
      </w:r>
    </w:p>
    <w:p w14:paraId="46D28A68" w14:textId="5D7E04E5" w:rsidR="008107C1" w:rsidRDefault="008107C1" w:rsidP="008107C1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inheritance</w:t>
      </w:r>
    </w:p>
    <w:p w14:paraId="6CD8D523" w14:textId="77777777" w:rsidR="008107C1" w:rsidRPr="008107C1" w:rsidRDefault="008107C1" w:rsidP="008107C1">
      <w:p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</w:p>
    <w:p w14:paraId="586DE5DC" w14:textId="77777777" w:rsidR="00BE4CE0" w:rsidRPr="00BE4CE0" w:rsidRDefault="00BE4CE0" w:rsidP="00BE4CE0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left="1095"/>
        <w:rPr>
          <w:rFonts w:eastAsia="Times New Roman" w:cstheme="minorHAnsi"/>
          <w:color w:val="2D3B45"/>
          <w:lang w:eastAsia="en-US"/>
        </w:rPr>
      </w:pPr>
      <w:r w:rsidRPr="00BE4CE0">
        <w:rPr>
          <w:rFonts w:eastAsia="Times New Roman" w:cstheme="minorHAnsi"/>
          <w:color w:val="2D3B45"/>
          <w:lang w:eastAsia="en-US"/>
        </w:rPr>
        <w:t>Structure of the code with diagram and some comments regarding structure</w:t>
      </w:r>
    </w:p>
    <w:p w14:paraId="0B181A71" w14:textId="77777777" w:rsidR="00BE4CE0" w:rsidRDefault="00BE4CE0" w:rsidP="00BE4CE0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ind w:left="2190"/>
        <w:rPr>
          <w:rFonts w:eastAsia="Times New Roman" w:cstheme="minorHAnsi"/>
          <w:color w:val="2D3B45"/>
          <w:lang w:eastAsia="en-US"/>
        </w:rPr>
      </w:pPr>
      <w:r w:rsidRPr="00BE4CE0">
        <w:rPr>
          <w:rFonts w:eastAsia="Times New Roman" w:cstheme="minorHAnsi"/>
          <w:color w:val="2D3B45"/>
          <w:lang w:eastAsia="en-US"/>
        </w:rPr>
        <w:t>Block diagram or flow chat which shows the overall structure of your implementation</w:t>
      </w:r>
    </w:p>
    <w:p w14:paraId="20A1B83D" w14:textId="0EF976A2" w:rsidR="00FB5C4B" w:rsidRDefault="00331D70" w:rsidP="00FB5C4B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348F0AF" wp14:editId="20540266">
            <wp:extent cx="5943600" cy="3343275"/>
            <wp:effectExtent l="0" t="0" r="0" b="0"/>
            <wp:docPr id="109621477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14777" name="Picture 1" descr="A diagram of a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8A66" w14:textId="77777777" w:rsidR="000F6203" w:rsidRPr="00BE4CE0" w:rsidRDefault="000F6203" w:rsidP="000F6203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36BB1BA5" w14:textId="7DEF674B" w:rsidR="00BE4CE0" w:rsidRDefault="00DA087E" w:rsidP="00BE4CE0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ind w:left="2190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Here is a summary of the eight classes</w:t>
      </w:r>
    </w:p>
    <w:p w14:paraId="670F7C66" w14:textId="00C66709" w:rsid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Product Class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creates product with general </w:t>
      </w:r>
      <w:r w:rsidR="00C23E63">
        <w:rPr>
          <w:rFonts w:asciiTheme="majorHAnsi" w:eastAsia="Times New Roman" w:hAnsiTheme="majorHAnsi" w:cstheme="majorHAnsi"/>
          <w:color w:val="2D3B45"/>
          <w:lang w:eastAsia="en-US"/>
        </w:rPr>
        <w:t xml:space="preserve">attributes </w:t>
      </w:r>
    </w:p>
    <w:p w14:paraId="5824424D" w14:textId="654EA2C4" w:rsid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-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creates digital product</w:t>
      </w:r>
      <w:r w:rsidR="00383229">
        <w:rPr>
          <w:rFonts w:asciiTheme="majorHAnsi" w:eastAsia="Times New Roman" w:hAnsiTheme="majorHAnsi" w:cstheme="majorHAnsi"/>
          <w:color w:val="2D3B45"/>
          <w:lang w:eastAsia="en-US"/>
        </w:rPr>
        <w:t>,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including</w:t>
      </w:r>
      <w:r w:rsidRPr="00DA087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Product class </w:t>
      </w:r>
      <w:r w:rsidR="00C23E63">
        <w:rPr>
          <w:rFonts w:asciiTheme="majorHAnsi" w:eastAsia="Times New Roman" w:hAnsiTheme="majorHAnsi" w:cstheme="majorHAnsi"/>
          <w:color w:val="2D3B45"/>
          <w:lang w:eastAsia="en-US"/>
        </w:rPr>
        <w:t xml:space="preserve">attributes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along with digital attributes</w:t>
      </w:r>
    </w:p>
    <w:p w14:paraId="0210575F" w14:textId="14C717D7" w:rsidR="00DA087E" w:rsidRP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Class-</w:t>
      </w:r>
      <w:r w:rsidRPr="00DA087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creates physical product</w:t>
      </w:r>
      <w:r w:rsidR="00383229">
        <w:rPr>
          <w:rFonts w:asciiTheme="majorHAnsi" w:eastAsia="Times New Roman" w:hAnsiTheme="majorHAnsi" w:cstheme="majorHAnsi"/>
          <w:color w:val="2D3B45"/>
          <w:lang w:eastAsia="en-US"/>
        </w:rPr>
        <w:t>,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including</w:t>
      </w:r>
      <w:r w:rsidRPr="00DA087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Product class </w:t>
      </w:r>
      <w:proofErr w:type="gramStart"/>
      <w:r w:rsidR="00C23E63">
        <w:rPr>
          <w:rFonts w:asciiTheme="majorHAnsi" w:eastAsia="Times New Roman" w:hAnsiTheme="majorHAnsi" w:cstheme="majorHAnsi"/>
          <w:color w:val="2D3B45"/>
          <w:lang w:eastAsia="en-US"/>
        </w:rPr>
        <w:t xml:space="preserve">attributes </w:t>
      </w:r>
      <w:r w:rsidRPr="00DA087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along</w:t>
      </w:r>
      <w:proofErr w:type="gram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with physical attributes</w:t>
      </w:r>
    </w:p>
    <w:p w14:paraId="0B510B0A" w14:textId="60A3DE34" w:rsidR="00DA087E" w:rsidRP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Cart Class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takes the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and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Classes and adds whichever objects of either class </w:t>
      </w:r>
      <w:r w:rsidR="007D6D1A">
        <w:rPr>
          <w:rFonts w:asciiTheme="majorHAnsi" w:eastAsia="Times New Roman" w:hAnsiTheme="majorHAnsi" w:cstheme="majorHAnsi"/>
          <w:color w:val="2D3B45"/>
          <w:lang w:eastAsia="en-US"/>
        </w:rPr>
        <w:t>and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7D6D1A">
        <w:rPr>
          <w:rFonts w:asciiTheme="majorHAnsi" w:eastAsia="Times New Roman" w:hAnsiTheme="majorHAnsi" w:cstheme="majorHAnsi"/>
          <w:color w:val="2D3B45"/>
          <w:lang w:eastAsia="en-US"/>
        </w:rPr>
        <w:t xml:space="preserve">can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add them to </w:t>
      </w:r>
      <w:r w:rsidR="007D6D1A">
        <w:rPr>
          <w:rFonts w:asciiTheme="majorHAnsi" w:eastAsia="Times New Roman" w:hAnsiTheme="majorHAnsi" w:cstheme="majorHAnsi"/>
          <w:color w:val="2D3B45"/>
          <w:lang w:eastAsia="en-US"/>
        </w:rPr>
        <w:t xml:space="preserve">a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list called “cart”</w:t>
      </w:r>
      <w:r w:rsidR="007D6D1A">
        <w:rPr>
          <w:rFonts w:asciiTheme="majorHAnsi" w:eastAsia="Times New Roman" w:hAnsiTheme="majorHAnsi" w:cstheme="majorHAnsi"/>
          <w:color w:val="2D3B45"/>
          <w:lang w:eastAsia="en-US"/>
        </w:rPr>
        <w:t xml:space="preserve"> or “__</w:t>
      </w:r>
      <w:proofErr w:type="spellStart"/>
      <w:r w:rsidR="007D6D1A">
        <w:rPr>
          <w:rFonts w:asciiTheme="majorHAnsi" w:eastAsia="Times New Roman" w:hAnsiTheme="majorHAnsi" w:cstheme="majorHAnsi"/>
          <w:color w:val="2D3B45"/>
          <w:lang w:eastAsia="en-US"/>
        </w:rPr>
        <w:t>cart_items</w:t>
      </w:r>
      <w:proofErr w:type="spellEnd"/>
      <w:r w:rsidR="007D6D1A">
        <w:rPr>
          <w:rFonts w:asciiTheme="majorHAnsi" w:eastAsia="Times New Roman" w:hAnsiTheme="majorHAnsi" w:cstheme="majorHAnsi"/>
          <w:color w:val="2D3B45"/>
          <w:lang w:eastAsia="en-US"/>
        </w:rPr>
        <w:t>”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</w:p>
    <w:p w14:paraId="0C793298" w14:textId="09905D64" w:rsid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User Class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uses the Cart Class attributes and allows the checking out of </w:t>
      </w:r>
      <w:r w:rsidR="007D6D1A">
        <w:rPr>
          <w:rFonts w:asciiTheme="majorHAnsi" w:eastAsia="Times New Roman" w:hAnsiTheme="majorHAnsi" w:cstheme="majorHAnsi"/>
          <w:color w:val="2D3B45"/>
          <w:lang w:eastAsia="en-US"/>
        </w:rPr>
        <w:t>products and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applying of discount to the products.</w:t>
      </w:r>
    </w:p>
    <w:p w14:paraId="2096B63B" w14:textId="025B7968" w:rsid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Discount Class </w:t>
      </w:r>
      <w:r w:rsidR="00FF0FCB">
        <w:rPr>
          <w:rFonts w:asciiTheme="majorHAnsi" w:eastAsia="Times New Roman" w:hAnsiTheme="majorHAnsi" w:cstheme="majorHAnsi"/>
          <w:color w:val="2D3B45"/>
          <w:lang w:eastAsia="en-US"/>
        </w:rPr>
        <w:t>–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 w:rsidR="00FF0FCB">
        <w:rPr>
          <w:rFonts w:asciiTheme="majorHAnsi" w:eastAsia="Times New Roman" w:hAnsiTheme="majorHAnsi" w:cstheme="majorHAnsi"/>
          <w:color w:val="2D3B45"/>
          <w:lang w:eastAsia="en-US"/>
        </w:rPr>
        <w:t>creates base for other classes</w:t>
      </w:r>
      <w:r w:rsidR="00E30F77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proofErr w:type="gramStart"/>
      <w:r w:rsidR="00855DDD">
        <w:rPr>
          <w:rFonts w:asciiTheme="majorHAnsi" w:eastAsia="Times New Roman" w:hAnsiTheme="majorHAnsi" w:cstheme="majorHAnsi"/>
          <w:color w:val="2D3B45"/>
          <w:lang w:eastAsia="en-US"/>
        </w:rPr>
        <w:t>using  the</w:t>
      </w:r>
      <w:proofErr w:type="gramEnd"/>
      <w:r w:rsidR="00855DDD">
        <w:rPr>
          <w:rFonts w:asciiTheme="majorHAnsi" w:eastAsia="Times New Roman" w:hAnsiTheme="majorHAnsi" w:cstheme="majorHAnsi"/>
          <w:color w:val="2D3B45"/>
          <w:lang w:eastAsia="en-US"/>
        </w:rPr>
        <w:t xml:space="preserve"> Discount class since</w:t>
      </w:r>
      <w:r w:rsidR="00E30F77">
        <w:rPr>
          <w:rFonts w:asciiTheme="majorHAnsi" w:eastAsia="Times New Roman" w:hAnsiTheme="majorHAnsi" w:cstheme="majorHAnsi"/>
          <w:color w:val="2D3B45"/>
          <w:lang w:eastAsia="en-US"/>
        </w:rPr>
        <w:t xml:space="preserve"> it </w:t>
      </w:r>
      <w:r w:rsidR="00855DDD">
        <w:rPr>
          <w:rFonts w:asciiTheme="majorHAnsi" w:eastAsia="Times New Roman" w:hAnsiTheme="majorHAnsi" w:cstheme="majorHAnsi"/>
          <w:color w:val="2D3B45"/>
          <w:lang w:eastAsia="en-US"/>
        </w:rPr>
        <w:t xml:space="preserve">is </w:t>
      </w:r>
      <w:r w:rsidR="00E30F77">
        <w:rPr>
          <w:rFonts w:asciiTheme="majorHAnsi" w:eastAsia="Times New Roman" w:hAnsiTheme="majorHAnsi" w:cstheme="majorHAnsi"/>
          <w:color w:val="2D3B45"/>
          <w:lang w:eastAsia="en-US"/>
        </w:rPr>
        <w:t>being an abstract class.</w:t>
      </w:r>
    </w:p>
    <w:p w14:paraId="33B56CFE" w14:textId="0A4D477A" w:rsidR="00DC5B17" w:rsidRPr="00DC5B17" w:rsidRDefault="00DA087E" w:rsidP="00DC5B17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PercentageDiscount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</w:t>
      </w:r>
      <w:r w:rsidR="00DC5B17">
        <w:rPr>
          <w:rFonts w:asciiTheme="majorHAnsi" w:eastAsia="Times New Roman" w:hAnsiTheme="majorHAnsi" w:cstheme="majorHAnsi"/>
          <w:color w:val="2D3B45"/>
          <w:lang w:eastAsia="en-US"/>
        </w:rPr>
        <w:t>-</w:t>
      </w:r>
      <w:r w:rsidR="005A7982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 w:rsidR="002A0CBA">
        <w:rPr>
          <w:rFonts w:asciiTheme="majorHAnsi" w:eastAsia="Times New Roman" w:hAnsiTheme="majorHAnsi" w:cstheme="majorHAnsi"/>
          <w:color w:val="2D3B45"/>
          <w:lang w:eastAsia="en-US"/>
        </w:rPr>
        <w:t xml:space="preserve">uses the Discount Class to create </w:t>
      </w:r>
      <w:proofErr w:type="spellStart"/>
      <w:r w:rsidR="002A0CBA">
        <w:rPr>
          <w:rFonts w:asciiTheme="majorHAnsi" w:eastAsia="Times New Roman" w:hAnsiTheme="majorHAnsi" w:cstheme="majorHAnsi"/>
          <w:color w:val="2D3B45"/>
          <w:lang w:eastAsia="en-US"/>
        </w:rPr>
        <w:t>PercentageDiscount</w:t>
      </w:r>
      <w:proofErr w:type="spellEnd"/>
      <w:r w:rsidR="002A0CBA">
        <w:rPr>
          <w:rFonts w:asciiTheme="majorHAnsi" w:eastAsia="Times New Roman" w:hAnsiTheme="majorHAnsi" w:cstheme="majorHAnsi"/>
          <w:color w:val="2D3B45"/>
          <w:lang w:eastAsia="en-US"/>
        </w:rPr>
        <w:t xml:space="preserve"> Objects</w:t>
      </w:r>
      <w:r w:rsidR="005B2A41">
        <w:rPr>
          <w:rFonts w:asciiTheme="majorHAnsi" w:eastAsia="Times New Roman" w:hAnsiTheme="majorHAnsi" w:cstheme="majorHAnsi"/>
          <w:color w:val="2D3B45"/>
          <w:lang w:eastAsia="en-US"/>
        </w:rPr>
        <w:t>.</w:t>
      </w:r>
    </w:p>
    <w:p w14:paraId="4ADE110C" w14:textId="2C84203E" w:rsidR="00DA087E" w:rsidRPr="00B17699" w:rsidRDefault="00DA087E" w:rsidP="00B17699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FixedAmount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Discount C</w:t>
      </w:r>
      <w:r w:rsidR="002A0CBA">
        <w:rPr>
          <w:rFonts w:asciiTheme="majorHAnsi" w:eastAsia="Times New Roman" w:hAnsiTheme="majorHAnsi" w:cstheme="majorHAnsi"/>
          <w:color w:val="2D3B45"/>
          <w:lang w:eastAsia="en-US"/>
        </w:rPr>
        <w:t>l</w:t>
      </w:r>
      <w:r>
        <w:rPr>
          <w:rFonts w:asciiTheme="majorHAnsi" w:eastAsia="Times New Roman" w:hAnsiTheme="majorHAnsi" w:cstheme="majorHAnsi"/>
          <w:color w:val="2D3B45"/>
          <w:lang w:eastAsia="en-US"/>
        </w:rPr>
        <w:t>ass</w:t>
      </w:r>
      <w:r w:rsidR="005B2A41">
        <w:rPr>
          <w:rFonts w:asciiTheme="majorHAnsi" w:eastAsia="Times New Roman" w:hAnsiTheme="majorHAnsi" w:cstheme="majorHAnsi"/>
          <w:color w:val="2D3B45"/>
          <w:lang w:eastAsia="en-US"/>
        </w:rPr>
        <w:t xml:space="preserve"> -</w:t>
      </w:r>
      <w:r w:rsidR="000B2232" w:rsidRPr="000B2232">
        <w:rPr>
          <w:rFonts w:eastAsia="Times New Roman" w:cstheme="minorHAnsi"/>
          <w:color w:val="2D3B45"/>
          <w:lang w:eastAsia="en-US"/>
        </w:rPr>
        <w:t xml:space="preserve"> </w:t>
      </w:r>
      <w:r w:rsidR="000B2232">
        <w:rPr>
          <w:rFonts w:eastAsia="Times New Roman" w:cstheme="minorHAnsi"/>
          <w:color w:val="2D3B45"/>
          <w:lang w:eastAsia="en-US"/>
        </w:rPr>
        <w:t>This</w:t>
      </w:r>
      <w:r w:rsidR="005B2A41">
        <w:rPr>
          <w:rFonts w:asciiTheme="majorHAnsi" w:eastAsia="Times New Roman" w:hAnsiTheme="majorHAnsi" w:cstheme="majorHAnsi"/>
          <w:color w:val="2D3B45"/>
          <w:lang w:eastAsia="en-US"/>
        </w:rPr>
        <w:t xml:space="preserve"> uses the Discount Class to create </w:t>
      </w:r>
      <w:proofErr w:type="spellStart"/>
      <w:r w:rsidR="005B2A41">
        <w:rPr>
          <w:rFonts w:asciiTheme="majorHAnsi" w:eastAsia="Times New Roman" w:hAnsiTheme="majorHAnsi" w:cstheme="majorHAnsi"/>
          <w:color w:val="2D3B45"/>
          <w:lang w:eastAsia="en-US"/>
        </w:rPr>
        <w:t>FixedAmountDiscount</w:t>
      </w:r>
      <w:proofErr w:type="spellEnd"/>
      <w:r w:rsidR="005B2A41">
        <w:rPr>
          <w:rFonts w:asciiTheme="majorHAnsi" w:eastAsia="Times New Roman" w:hAnsiTheme="majorHAnsi" w:cstheme="majorHAnsi"/>
          <w:color w:val="2D3B45"/>
          <w:lang w:eastAsia="en-US"/>
        </w:rPr>
        <w:t xml:space="preserve"> Objects.</w:t>
      </w:r>
    </w:p>
    <w:p w14:paraId="747C9EB2" w14:textId="77777777" w:rsidR="00DA087E" w:rsidRPr="00BE4CE0" w:rsidRDefault="00DA087E" w:rsidP="00DA087E">
      <w:pPr>
        <w:suppressAutoHyphens w:val="0"/>
        <w:spacing w:before="100" w:beforeAutospacing="1" w:after="100" w:afterAutospacing="1" w:line="240" w:lineRule="auto"/>
        <w:ind w:left="2880" w:firstLine="0"/>
        <w:rPr>
          <w:rFonts w:eastAsia="Times New Roman" w:cstheme="minorHAnsi"/>
          <w:color w:val="2D3B45"/>
          <w:lang w:eastAsia="en-US"/>
        </w:rPr>
      </w:pPr>
    </w:p>
    <w:p w14:paraId="4320646E" w14:textId="77777777" w:rsidR="00BE4CE0" w:rsidRDefault="00BE4CE0" w:rsidP="00BE4CE0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left="1095"/>
        <w:rPr>
          <w:rFonts w:eastAsia="Times New Roman" w:cstheme="minorHAnsi"/>
          <w:color w:val="2D3B45"/>
          <w:lang w:eastAsia="en-US"/>
        </w:rPr>
      </w:pPr>
      <w:r w:rsidRPr="00BE4CE0">
        <w:rPr>
          <w:rFonts w:eastAsia="Times New Roman" w:cstheme="minorHAnsi"/>
          <w:color w:val="2D3B45"/>
          <w:lang w:eastAsia="en-US"/>
        </w:rPr>
        <w:t>Instructions </w:t>
      </w:r>
    </w:p>
    <w:p w14:paraId="7F34F85D" w14:textId="59DA0895" w:rsidR="00E973A1" w:rsidRPr="008B488F" w:rsidRDefault="000A6F2F" w:rsidP="008B488F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You can create obje</w:t>
      </w:r>
      <w:r w:rsidR="00DC564B">
        <w:rPr>
          <w:rFonts w:eastAsia="Times New Roman" w:cstheme="minorHAnsi"/>
          <w:color w:val="2D3B45"/>
          <w:lang w:eastAsia="en-US"/>
        </w:rPr>
        <w:t>cts</w:t>
      </w:r>
      <w:r w:rsidR="00C3616E">
        <w:rPr>
          <w:rFonts w:eastAsia="Times New Roman" w:cstheme="minorHAnsi"/>
          <w:color w:val="2D3B45"/>
          <w:lang w:eastAsia="en-US"/>
        </w:rPr>
        <w:t xml:space="preserve"> using </w:t>
      </w:r>
      <w:r w:rsidR="00C3616E">
        <w:rPr>
          <w:rFonts w:asciiTheme="majorHAnsi" w:eastAsia="Times New Roman" w:hAnsiTheme="majorHAnsi" w:cstheme="majorHAnsi"/>
          <w:color w:val="2D3B45"/>
          <w:lang w:eastAsia="en-US"/>
        </w:rPr>
        <w:t>Product,</w:t>
      </w:r>
      <w:r w:rsidR="00C3616E" w:rsidRP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proofErr w:type="spellStart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and</w:t>
      </w:r>
      <w:r w:rsidR="00C3616E" w:rsidRP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proofErr w:type="spellStart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. </w:t>
      </w:r>
      <w:proofErr w:type="spellStart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and</w:t>
      </w:r>
      <w:r w:rsidR="00C3616E" w:rsidRP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proofErr w:type="spellStart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DC5D44">
        <w:rPr>
          <w:rFonts w:asciiTheme="majorHAnsi" w:eastAsia="Times New Roman" w:hAnsiTheme="majorHAnsi" w:cstheme="majorHAnsi"/>
          <w:color w:val="2D3B45"/>
          <w:lang w:eastAsia="en-US"/>
        </w:rPr>
        <w:t>must</w:t>
      </w:r>
      <w:r w:rsid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be defined with the same attribute</w:t>
      </w:r>
      <w:r w:rsidR="00D7517D">
        <w:rPr>
          <w:rFonts w:asciiTheme="majorHAnsi" w:eastAsia="Times New Roman" w:hAnsiTheme="majorHAnsi" w:cstheme="majorHAnsi"/>
          <w:color w:val="2D3B45"/>
          <w:lang w:eastAsia="en-US"/>
        </w:rPr>
        <w:t xml:space="preserve">s as the Product class 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 xml:space="preserve">since both </w:t>
      </w:r>
      <w:r w:rsidR="003305D7">
        <w:rPr>
          <w:rFonts w:asciiTheme="majorHAnsi" w:eastAsia="Times New Roman" w:hAnsiTheme="majorHAnsi" w:cstheme="majorHAnsi"/>
          <w:color w:val="2D3B45"/>
          <w:lang w:eastAsia="en-US"/>
        </w:rPr>
        <w:t xml:space="preserve">classes 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>inherit from the Product class</w:t>
      </w:r>
      <w:r w:rsidR="00634EBF">
        <w:rPr>
          <w:rFonts w:asciiTheme="majorHAnsi" w:eastAsia="Times New Roman" w:hAnsiTheme="majorHAnsi" w:cstheme="majorHAnsi"/>
          <w:color w:val="2D3B45"/>
          <w:lang w:eastAsia="en-US"/>
        </w:rPr>
        <w:t xml:space="preserve"> (</w:t>
      </w:r>
      <w:r w:rsidR="009106EF">
        <w:rPr>
          <w:rFonts w:asciiTheme="majorHAnsi" w:eastAsia="Times New Roman" w:hAnsiTheme="majorHAnsi" w:cstheme="majorHAnsi"/>
          <w:color w:val="2D3B45"/>
          <w:lang w:eastAsia="en-US"/>
        </w:rPr>
        <w:t xml:space="preserve">All of the </w:t>
      </w:r>
      <w:r w:rsidR="00634EBF">
        <w:rPr>
          <w:rFonts w:asciiTheme="majorHAnsi" w:eastAsia="Times New Roman" w:hAnsiTheme="majorHAnsi" w:cstheme="majorHAnsi"/>
          <w:color w:val="2D3B45"/>
          <w:lang w:eastAsia="en-US"/>
        </w:rPr>
        <w:lastRenderedPageBreak/>
        <w:t xml:space="preserve">classes mentioned from now on need the </w:t>
      </w:r>
      <w:r w:rsidR="00922843">
        <w:rPr>
          <w:rFonts w:asciiTheme="majorHAnsi" w:eastAsia="Times New Roman" w:hAnsiTheme="majorHAnsi" w:cstheme="majorHAnsi"/>
          <w:color w:val="2D3B45"/>
          <w:lang w:eastAsia="en-US"/>
        </w:rPr>
        <w:t>attributes listed</w:t>
      </w:r>
      <w:r w:rsidR="00634EBF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3623BC">
        <w:rPr>
          <w:rFonts w:asciiTheme="majorHAnsi" w:eastAsia="Times New Roman" w:hAnsiTheme="majorHAnsi" w:cstheme="majorHAnsi"/>
          <w:color w:val="2D3B45"/>
          <w:lang w:eastAsia="en-US"/>
        </w:rPr>
        <w:t>to be defined as an object unless if it is said to be defined elsewhere</w:t>
      </w:r>
      <w:r w:rsidR="00634EBF">
        <w:rPr>
          <w:rFonts w:asciiTheme="majorHAnsi" w:eastAsia="Times New Roman" w:hAnsiTheme="majorHAnsi" w:cstheme="majorHAnsi"/>
          <w:color w:val="2D3B45"/>
          <w:lang w:eastAsia="en-US"/>
        </w:rPr>
        <w:t>).</w:t>
      </w:r>
      <w:r w:rsidR="00922843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>A</w:t>
      </w:r>
      <w:r w:rsidR="004B30C0">
        <w:rPr>
          <w:rFonts w:asciiTheme="majorHAnsi" w:eastAsia="Times New Roman" w:hAnsiTheme="majorHAnsi" w:cstheme="majorHAnsi"/>
          <w:color w:val="2D3B45"/>
          <w:lang w:eastAsia="en-US"/>
        </w:rPr>
        <w:t>dditional attributes are require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>d</w:t>
      </w:r>
      <w:r w:rsidR="004B30C0">
        <w:rPr>
          <w:rFonts w:asciiTheme="majorHAnsi" w:eastAsia="Times New Roman" w:hAnsiTheme="majorHAnsi" w:cstheme="majorHAnsi"/>
          <w:color w:val="2D3B45"/>
          <w:lang w:eastAsia="en-US"/>
        </w:rPr>
        <w:t xml:space="preserve"> for</w:t>
      </w:r>
      <w:r w:rsidR="004B30C0" w:rsidRPr="004B30C0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4B30C0"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 w:rsidR="004B30C0"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 w:rsidR="004B30C0">
        <w:rPr>
          <w:rFonts w:asciiTheme="majorHAnsi" w:eastAsia="Times New Roman" w:hAnsiTheme="majorHAnsi" w:cstheme="majorHAnsi"/>
          <w:color w:val="2D3B45"/>
          <w:lang w:eastAsia="en-US"/>
        </w:rPr>
        <w:t xml:space="preserve"> and </w:t>
      </w:r>
      <w:proofErr w:type="spellStart"/>
      <w:r w:rsidR="004B30C0"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 w:rsidR="004B30C0">
        <w:rPr>
          <w:rFonts w:asciiTheme="majorHAnsi" w:eastAsia="Times New Roman" w:hAnsiTheme="majorHAnsi" w:cstheme="majorHAnsi"/>
          <w:color w:val="2D3B45"/>
          <w:lang w:eastAsia="en-US"/>
        </w:rPr>
        <w:t xml:space="preserve"> classes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 xml:space="preserve"> respectively</w:t>
      </w:r>
      <w:r w:rsidR="003305D7">
        <w:rPr>
          <w:rFonts w:asciiTheme="majorHAnsi" w:eastAsia="Times New Roman" w:hAnsiTheme="majorHAnsi" w:cstheme="majorHAnsi"/>
          <w:color w:val="2D3B45"/>
          <w:lang w:eastAsia="en-US"/>
        </w:rPr>
        <w:t>.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070BE6">
        <w:rPr>
          <w:rFonts w:asciiTheme="majorHAnsi" w:eastAsia="Times New Roman" w:hAnsiTheme="majorHAnsi" w:cstheme="majorHAnsi"/>
          <w:color w:val="2D3B45"/>
          <w:lang w:eastAsia="en-US"/>
        </w:rPr>
        <w:t>This therefore implements the concept of inheritance.</w:t>
      </w:r>
    </w:p>
    <w:p w14:paraId="6EFE7F15" w14:textId="07EBB8CA" w:rsidR="00FD71CE" w:rsidRPr="00FD71CE" w:rsidRDefault="00FD71CE" w:rsidP="000A6F2F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The Product class has</w:t>
      </w:r>
      <w:r w:rsidR="001056C8">
        <w:rPr>
          <w:rFonts w:asciiTheme="majorHAnsi" w:eastAsia="Times New Roman" w:hAnsiTheme="majorHAnsi" w:cstheme="majorHAnsi"/>
          <w:color w:val="2D3B45"/>
          <w:lang w:eastAsia="en-US"/>
        </w:rPr>
        <w:t xml:space="preserve"> the attributes</w:t>
      </w:r>
      <w:r>
        <w:rPr>
          <w:rFonts w:asciiTheme="majorHAnsi" w:eastAsia="Times New Roman" w:hAnsiTheme="majorHAnsi" w:cstheme="majorHAnsi"/>
          <w:color w:val="2D3B45"/>
          <w:lang w:eastAsia="en-US"/>
        </w:rPr>
        <w:t>:</w:t>
      </w:r>
    </w:p>
    <w:p w14:paraId="0DDDAEF5" w14:textId="29815629" w:rsidR="001056C8" w:rsidRDefault="001056C8" w:rsidP="00FD71CE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 w:rsidRPr="001056C8">
        <w:rPr>
          <w:rFonts w:eastAsia="Times New Roman" w:cstheme="minorHAnsi"/>
          <w:color w:val="2D3B45"/>
          <w:lang w:eastAsia="en-US"/>
        </w:rPr>
        <w:t>product_id</w:t>
      </w:r>
      <w:proofErr w:type="spellEnd"/>
      <w:r w:rsidR="008A704B">
        <w:rPr>
          <w:rFonts w:eastAsia="Times New Roman" w:cstheme="minorHAnsi"/>
          <w:color w:val="2D3B45"/>
          <w:lang w:eastAsia="en-US"/>
        </w:rPr>
        <w:t xml:space="preserve"> </w:t>
      </w:r>
    </w:p>
    <w:p w14:paraId="6F5DF935" w14:textId="77777777" w:rsidR="001056C8" w:rsidRDefault="001056C8" w:rsidP="00FD71CE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1056C8">
        <w:rPr>
          <w:rFonts w:eastAsia="Times New Roman" w:cstheme="minorHAnsi"/>
          <w:color w:val="2D3B45"/>
          <w:lang w:eastAsia="en-US"/>
        </w:rPr>
        <w:t>name</w:t>
      </w:r>
    </w:p>
    <w:p w14:paraId="1672EE33" w14:textId="77777777" w:rsidR="001056C8" w:rsidRDefault="001056C8" w:rsidP="00FD71CE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1056C8">
        <w:rPr>
          <w:rFonts w:eastAsia="Times New Roman" w:cstheme="minorHAnsi"/>
          <w:color w:val="2D3B45"/>
          <w:lang w:eastAsia="en-US"/>
        </w:rPr>
        <w:t>price</w:t>
      </w:r>
    </w:p>
    <w:p w14:paraId="2E78F1E2" w14:textId="5228E24F" w:rsidR="00FD71CE" w:rsidRDefault="001056C8" w:rsidP="00FD71CE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1056C8">
        <w:rPr>
          <w:rFonts w:eastAsia="Times New Roman" w:cstheme="minorHAnsi"/>
          <w:color w:val="2D3B45"/>
          <w:lang w:eastAsia="en-US"/>
        </w:rPr>
        <w:t>quantity</w:t>
      </w:r>
    </w:p>
    <w:p w14:paraId="7F9207BC" w14:textId="16DADA8E" w:rsidR="00714A23" w:rsidRPr="00FD71CE" w:rsidRDefault="00714A23" w:rsidP="00714A23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 w:rsidR="00955F72">
        <w:rPr>
          <w:rFonts w:asciiTheme="majorHAnsi" w:eastAsia="Times New Roman" w:hAnsiTheme="majorHAnsi" w:cstheme="majorHAnsi"/>
          <w:color w:val="2D3B45"/>
          <w:lang w:eastAsia="en-US"/>
        </w:rPr>
        <w:t>Digital</w:t>
      </w:r>
      <w:r>
        <w:rPr>
          <w:rFonts w:asciiTheme="majorHAnsi" w:eastAsia="Times New Roman" w:hAnsiTheme="majorHAnsi" w:cstheme="majorHAnsi"/>
          <w:color w:val="2D3B45"/>
          <w:lang w:eastAsia="en-US"/>
        </w:rPr>
        <w:t>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has the additional attributes:</w:t>
      </w:r>
    </w:p>
    <w:p w14:paraId="583A3AE8" w14:textId="1DA71E87" w:rsidR="001056C8" w:rsidRDefault="00955F72" w:rsidP="00714A23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file_size</w:t>
      </w:r>
      <w:proofErr w:type="spellEnd"/>
    </w:p>
    <w:p w14:paraId="3231C0B6" w14:textId="1D8F1FBC" w:rsidR="003305D7" w:rsidRDefault="00955F72" w:rsidP="003305D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download_link</w:t>
      </w:r>
      <w:proofErr w:type="spellEnd"/>
    </w:p>
    <w:p w14:paraId="0825723B" w14:textId="24E30DBD" w:rsidR="003305D7" w:rsidRPr="00FD71CE" w:rsidRDefault="003305D7" w:rsidP="003305D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has the additional attributes:</w:t>
      </w:r>
    </w:p>
    <w:p w14:paraId="0A9013B5" w14:textId="37DCFCEB" w:rsidR="00244723" w:rsidRDefault="00244723" w:rsidP="003305D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244723">
        <w:rPr>
          <w:rFonts w:eastAsia="Times New Roman" w:cstheme="minorHAnsi"/>
          <w:color w:val="2D3B45"/>
          <w:lang w:eastAsia="en-US"/>
        </w:rPr>
        <w:t>Weight</w:t>
      </w:r>
    </w:p>
    <w:p w14:paraId="013E4EB4" w14:textId="0889A5DA" w:rsidR="00244723" w:rsidRPr="00A92BF2" w:rsidRDefault="00244723" w:rsidP="003305D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eastAsia="Times New Roman" w:cstheme="minorHAnsi"/>
          <w:color w:val="2D3B45"/>
          <w:lang w:eastAsia="en-US"/>
        </w:rPr>
        <w:t xml:space="preserve"> Dimensions</w:t>
      </w:r>
    </w:p>
    <w:p w14:paraId="23A3D373" w14:textId="5794EB12" w:rsidR="006B25B2" w:rsidRPr="00A92BF2" w:rsidRDefault="00244723" w:rsidP="006B25B2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 w:rsidRPr="00A92BF2">
        <w:rPr>
          <w:rFonts w:eastAsia="Times New Roman" w:cstheme="minorHAnsi"/>
          <w:color w:val="2D3B45"/>
          <w:lang w:eastAsia="en-US"/>
        </w:rPr>
        <w:t>shipping_cost</w:t>
      </w:r>
      <w:proofErr w:type="spellEnd"/>
    </w:p>
    <w:p w14:paraId="2CB2A2F1" w14:textId="633460C5" w:rsidR="006B25B2" w:rsidRPr="00A92BF2" w:rsidRDefault="00F00ACD" w:rsidP="006B25B2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eastAsia="Times New Roman" w:cstheme="minorHAnsi"/>
          <w:color w:val="2D3B45"/>
          <w:lang w:eastAsia="en-US"/>
        </w:rPr>
        <w:t xml:space="preserve">These </w:t>
      </w:r>
      <w:r w:rsidR="006B25B2" w:rsidRPr="00A92BF2">
        <w:rPr>
          <w:rFonts w:eastAsia="Times New Roman" w:cstheme="minorHAnsi"/>
          <w:color w:val="2D3B45"/>
          <w:lang w:eastAsia="en-US"/>
        </w:rPr>
        <w:t>class</w:t>
      </w:r>
      <w:r w:rsidRPr="00A92BF2">
        <w:rPr>
          <w:rFonts w:eastAsia="Times New Roman" w:cstheme="minorHAnsi"/>
          <w:color w:val="2D3B45"/>
          <w:lang w:eastAsia="en-US"/>
        </w:rPr>
        <w:t>es</w:t>
      </w:r>
      <w:r w:rsidR="006B25B2" w:rsidRPr="00A92BF2">
        <w:rPr>
          <w:rFonts w:eastAsia="Times New Roman" w:cstheme="minorHAnsi"/>
          <w:color w:val="2D3B45"/>
          <w:lang w:eastAsia="en-US"/>
        </w:rPr>
        <w:t xml:space="preserve"> </w:t>
      </w:r>
      <w:proofErr w:type="gramStart"/>
      <w:r w:rsidR="006B25B2" w:rsidRPr="00A92BF2">
        <w:rPr>
          <w:rFonts w:eastAsia="Times New Roman" w:cstheme="minorHAnsi"/>
          <w:color w:val="2D3B45"/>
          <w:lang w:eastAsia="en-US"/>
        </w:rPr>
        <w:t>uses</w:t>
      </w:r>
      <w:proofErr w:type="gramEnd"/>
      <w:r w:rsidR="006B25B2" w:rsidRPr="00A92BF2">
        <w:rPr>
          <w:rFonts w:eastAsia="Times New Roman" w:cstheme="minorHAnsi"/>
          <w:color w:val="2D3B45"/>
          <w:lang w:eastAsia="en-US"/>
        </w:rPr>
        <w:t xml:space="preserve"> this method:</w:t>
      </w:r>
    </w:p>
    <w:p w14:paraId="146CE461" w14:textId="751A91E8" w:rsidR="00F82CF2" w:rsidRPr="00A92BF2" w:rsidRDefault="006B25B2" w:rsidP="006B25B2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 w:rsidRPr="00A92BF2">
        <w:rPr>
          <w:rFonts w:cstheme="minorHAnsi"/>
          <w:color w:val="2D3B45"/>
          <w:shd w:val="clear" w:color="auto" w:fill="FFFFFF"/>
        </w:rPr>
        <w:t>get_product_</w:t>
      </w:r>
      <w:proofErr w:type="gramStart"/>
      <w:r w:rsidRPr="00A92BF2">
        <w:rPr>
          <w:rFonts w:cstheme="minorHAnsi"/>
          <w:color w:val="2D3B45"/>
          <w:shd w:val="clear" w:color="auto" w:fill="FFFFFF"/>
        </w:rPr>
        <w:t>info</w:t>
      </w:r>
      <w:proofErr w:type="spellEnd"/>
      <w:r w:rsidRPr="00A92BF2">
        <w:rPr>
          <w:rFonts w:cstheme="minorHAnsi"/>
          <w:color w:val="2D3B45"/>
          <w:shd w:val="clear" w:color="auto" w:fill="FFFFFF"/>
        </w:rPr>
        <w:t>(</w:t>
      </w:r>
      <w:proofErr w:type="gramEnd"/>
      <w:r w:rsidRPr="00A92BF2">
        <w:rPr>
          <w:rFonts w:cstheme="minorHAnsi"/>
          <w:color w:val="2D3B45"/>
          <w:shd w:val="clear" w:color="auto" w:fill="FFFFFF"/>
        </w:rPr>
        <w:t>) - prints all of the attributes of any of Product classes</w:t>
      </w:r>
      <w:r w:rsidR="00275FBD">
        <w:rPr>
          <w:rFonts w:cstheme="minorHAnsi"/>
          <w:color w:val="2D3B45"/>
          <w:shd w:val="clear" w:color="auto" w:fill="FFFFFF"/>
        </w:rPr>
        <w:t xml:space="preserve"> </w:t>
      </w:r>
      <w:r w:rsidR="00C9345E">
        <w:rPr>
          <w:rFonts w:cstheme="minorHAnsi"/>
          <w:color w:val="2D3B45"/>
          <w:shd w:val="clear" w:color="auto" w:fill="FFFFFF"/>
        </w:rPr>
        <w:t>(the first</w:t>
      </w:r>
      <w:r w:rsidR="00275FBD">
        <w:rPr>
          <w:rFonts w:cstheme="minorHAnsi"/>
          <w:color w:val="2D3B45"/>
          <w:shd w:val="clear" w:color="auto" w:fill="FFFFFF"/>
        </w:rPr>
        <w:t xml:space="preserve"> word before the period needs to the class name.</w:t>
      </w:r>
      <w:r w:rsidR="00C9345E">
        <w:rPr>
          <w:rFonts w:cstheme="minorHAnsi"/>
          <w:color w:val="2D3B45"/>
          <w:shd w:val="clear" w:color="auto" w:fill="FFFFFF"/>
        </w:rPr>
        <w:t>)</w:t>
      </w:r>
    </w:p>
    <w:p w14:paraId="5AE640BF" w14:textId="19C1A855" w:rsidR="00C262C5" w:rsidRPr="00A92BF2" w:rsidRDefault="00C262C5" w:rsidP="00C262C5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eastAsia="Times New Roman" w:cstheme="minorHAnsi"/>
          <w:color w:val="2D3B45"/>
          <w:lang w:eastAsia="en-US"/>
        </w:rPr>
        <w:t xml:space="preserve">Command example: </w:t>
      </w:r>
      <w:r w:rsidR="00A92BF2" w:rsidRPr="00A92BF2">
        <w:rPr>
          <w:rFonts w:eastAsia="Times New Roman" w:cstheme="minorHAnsi"/>
          <w:color w:val="2D3B45"/>
          <w:lang w:eastAsia="en-US"/>
        </w:rPr>
        <w:t>Product</w:t>
      </w:r>
      <w:r w:rsidR="002B2C58" w:rsidRPr="00A92BF2">
        <w:rPr>
          <w:rFonts w:eastAsia="Times New Roman" w:cstheme="minorHAnsi"/>
          <w:color w:val="2D3B45"/>
          <w:lang w:eastAsia="en-US"/>
        </w:rPr>
        <w:t>.</w:t>
      </w:r>
      <w:r w:rsidR="002B2C58" w:rsidRPr="00A92BF2">
        <w:rPr>
          <w:rFonts w:cstheme="minorHAnsi"/>
          <w:color w:val="2D3B45"/>
          <w:shd w:val="clear" w:color="auto" w:fill="FFFFFF"/>
        </w:rPr>
        <w:t xml:space="preserve"> </w:t>
      </w:r>
      <w:proofErr w:type="spellStart"/>
      <w:r w:rsidR="002B2C58" w:rsidRPr="00A92BF2">
        <w:rPr>
          <w:rFonts w:cstheme="minorHAnsi"/>
          <w:color w:val="2D3B45"/>
          <w:shd w:val="clear" w:color="auto" w:fill="FFFFFF"/>
        </w:rPr>
        <w:t>get_product_info</w:t>
      </w:r>
      <w:proofErr w:type="spellEnd"/>
      <w:r w:rsidR="002B2C58" w:rsidRPr="00A92BF2">
        <w:rPr>
          <w:rFonts w:cstheme="minorHAnsi"/>
          <w:color w:val="2D3B45"/>
          <w:shd w:val="clear" w:color="auto" w:fill="FFFFFF"/>
        </w:rPr>
        <w:t>(</w:t>
      </w:r>
      <w:r w:rsidR="00A92BF2" w:rsidRPr="00A92BF2">
        <w:rPr>
          <w:rFonts w:cstheme="minorHAnsi"/>
          <w:color w:val="2D3B45"/>
          <w:shd w:val="clear" w:color="auto" w:fill="FFFFFF"/>
        </w:rPr>
        <w:t>item1</w:t>
      </w:r>
      <w:r w:rsidR="002B2C58" w:rsidRPr="00A92BF2">
        <w:rPr>
          <w:rFonts w:cstheme="minorHAnsi"/>
          <w:color w:val="2D3B45"/>
          <w:shd w:val="clear" w:color="auto" w:fill="FFFFFF"/>
        </w:rPr>
        <w:t>)</w:t>
      </w:r>
    </w:p>
    <w:p w14:paraId="4F4D3EAE" w14:textId="38A1BCFE" w:rsidR="002B2C58" w:rsidRPr="00A92BF2" w:rsidRDefault="002B2C58" w:rsidP="002B2C58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cstheme="minorHAnsi"/>
          <w:color w:val="2D3B45"/>
          <w:shd w:val="clear" w:color="auto" w:fill="FFFFFF"/>
        </w:rPr>
        <w:t>Creating obj</w:t>
      </w:r>
      <w:r w:rsidR="00D920E8" w:rsidRPr="00A92BF2">
        <w:rPr>
          <w:rFonts w:cstheme="minorHAnsi"/>
          <w:color w:val="2D3B45"/>
          <w:shd w:val="clear" w:color="auto" w:fill="FFFFFF"/>
        </w:rPr>
        <w:t xml:space="preserve">ects uses </w:t>
      </w:r>
      <w:proofErr w:type="gramStart"/>
      <w:r w:rsidR="00D920E8" w:rsidRPr="00A92BF2">
        <w:rPr>
          <w:rFonts w:cstheme="minorHAnsi"/>
          <w:color w:val="2D3B45"/>
          <w:shd w:val="clear" w:color="auto" w:fill="FFFFFF"/>
        </w:rPr>
        <w:t>all of</w:t>
      </w:r>
      <w:proofErr w:type="gramEnd"/>
      <w:r w:rsidR="00D920E8" w:rsidRPr="00A92BF2">
        <w:rPr>
          <w:rFonts w:cstheme="minorHAnsi"/>
          <w:color w:val="2D3B45"/>
          <w:shd w:val="clear" w:color="auto" w:fill="FFFFFF"/>
        </w:rPr>
        <w:t xml:space="preserve"> these attributes:</w:t>
      </w:r>
    </w:p>
    <w:p w14:paraId="2C010022" w14:textId="3DAAEA83" w:rsidR="00D920E8" w:rsidRPr="00A92BF2" w:rsidRDefault="00D920E8" w:rsidP="00B17699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cstheme="minorHAnsi"/>
          <w:color w:val="2D3B45"/>
          <w:shd w:val="clear" w:color="auto" w:fill="FFFFFF"/>
        </w:rPr>
        <w:t xml:space="preserve">Object </w:t>
      </w:r>
      <w:r w:rsidR="00B17699" w:rsidRPr="00A92BF2">
        <w:rPr>
          <w:rFonts w:cstheme="minorHAnsi"/>
          <w:color w:val="2D3B45"/>
          <w:shd w:val="clear" w:color="auto" w:fill="FFFFFF"/>
        </w:rPr>
        <w:t>creation examples:</w:t>
      </w:r>
    </w:p>
    <w:p w14:paraId="79AC64C8" w14:textId="3FD946BB" w:rsidR="00B17699" w:rsidRPr="00A92BF2" w:rsidRDefault="00BC23C5" w:rsidP="00B17699">
      <w:pPr>
        <w:numPr>
          <w:ilvl w:val="4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cstheme="minorHAnsi"/>
          <w:color w:val="2D3B45"/>
          <w:shd w:val="clear" w:color="auto" w:fill="FFFFFF"/>
        </w:rPr>
        <w:t xml:space="preserve">For </w:t>
      </w:r>
      <w:r w:rsidR="00B40918" w:rsidRPr="00A92BF2">
        <w:rPr>
          <w:rFonts w:cstheme="minorHAnsi"/>
          <w:color w:val="2D3B45"/>
          <w:shd w:val="clear" w:color="auto" w:fill="FFFFFF"/>
        </w:rPr>
        <w:t>Pr</w:t>
      </w:r>
      <w:r w:rsidRPr="00A92BF2">
        <w:rPr>
          <w:rFonts w:cstheme="minorHAnsi"/>
          <w:color w:val="2D3B45"/>
          <w:shd w:val="clear" w:color="auto" w:fill="FFFFFF"/>
        </w:rPr>
        <w:t>oduct class:</w:t>
      </w:r>
    </w:p>
    <w:p w14:paraId="4C808C54" w14:textId="4884434D" w:rsidR="00B40918" w:rsidRPr="00A92BF2" w:rsidRDefault="00B40918" w:rsidP="00B40918">
      <w:pPr>
        <w:numPr>
          <w:ilvl w:val="5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eastAsia="Times New Roman" w:cstheme="minorHAnsi"/>
          <w:color w:val="2D3B45"/>
          <w:lang w:eastAsia="en-US"/>
        </w:rPr>
        <w:t>item1 = Product(id("Toy"),"Toy",12.99,1344)</w:t>
      </w:r>
    </w:p>
    <w:p w14:paraId="5A775723" w14:textId="32265C4A" w:rsidR="00B40918" w:rsidRPr="00A92BF2" w:rsidRDefault="00B40918" w:rsidP="00B40918">
      <w:pPr>
        <w:numPr>
          <w:ilvl w:val="4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cstheme="minorHAnsi"/>
          <w:color w:val="2D3B45"/>
          <w:shd w:val="clear" w:color="auto" w:fill="FFFFFF"/>
        </w:rPr>
        <w:t xml:space="preserve">For </w:t>
      </w:r>
      <w:proofErr w:type="spellStart"/>
      <w:r w:rsidR="00A11B4F" w:rsidRPr="00A92BF2">
        <w:rPr>
          <w:rFonts w:cstheme="minorHAnsi"/>
          <w:color w:val="2D3B45"/>
          <w:shd w:val="clear" w:color="auto" w:fill="FFFFFF"/>
        </w:rPr>
        <w:t>Ph</w:t>
      </w:r>
      <w:r w:rsidR="00A92BF2">
        <w:rPr>
          <w:rFonts w:cstheme="minorHAnsi"/>
          <w:color w:val="2D3B45"/>
          <w:shd w:val="clear" w:color="auto" w:fill="FFFFFF"/>
        </w:rPr>
        <w:t>y</w:t>
      </w:r>
      <w:r w:rsidR="00A11B4F" w:rsidRPr="00A92BF2">
        <w:rPr>
          <w:rFonts w:cstheme="minorHAnsi"/>
          <w:color w:val="2D3B45"/>
          <w:shd w:val="clear" w:color="auto" w:fill="FFFFFF"/>
        </w:rPr>
        <w:t>sicalProduct</w:t>
      </w:r>
      <w:proofErr w:type="spellEnd"/>
      <w:r w:rsidRPr="00A92BF2">
        <w:rPr>
          <w:rFonts w:cstheme="minorHAnsi"/>
          <w:color w:val="2D3B45"/>
          <w:shd w:val="clear" w:color="auto" w:fill="FFFFFF"/>
        </w:rPr>
        <w:t xml:space="preserve"> class:</w:t>
      </w:r>
    </w:p>
    <w:p w14:paraId="5578578E" w14:textId="57977164" w:rsidR="006B25B2" w:rsidRPr="00A92BF2" w:rsidRDefault="00043E26" w:rsidP="00043E26">
      <w:pPr>
        <w:numPr>
          <w:ilvl w:val="5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eastAsia="Times New Roman" w:cstheme="minorHAnsi"/>
          <w:color w:val="2D3B45"/>
          <w:lang w:eastAsia="en-US"/>
        </w:rPr>
        <w:t xml:space="preserve">Pitem1 = </w:t>
      </w:r>
      <w:proofErr w:type="spellStart"/>
      <w:proofErr w:type="gramStart"/>
      <w:r w:rsidRPr="00A92BF2">
        <w:rPr>
          <w:rFonts w:eastAsia="Times New Roman" w:cstheme="minorHAnsi"/>
          <w:color w:val="2D3B45"/>
          <w:lang w:eastAsia="en-US"/>
        </w:rPr>
        <w:t>PhysicalProduct</w:t>
      </w:r>
      <w:proofErr w:type="spellEnd"/>
      <w:r w:rsidRPr="00A92BF2">
        <w:rPr>
          <w:rFonts w:eastAsia="Times New Roman" w:cstheme="minorHAnsi"/>
          <w:color w:val="2D3B45"/>
          <w:lang w:eastAsia="en-US"/>
        </w:rPr>
        <w:t>(</w:t>
      </w:r>
      <w:proofErr w:type="gramEnd"/>
      <w:r w:rsidRPr="00A92BF2">
        <w:rPr>
          <w:rFonts w:eastAsia="Times New Roman" w:cstheme="minorHAnsi"/>
          <w:color w:val="2D3B45"/>
          <w:lang w:eastAsia="en-US"/>
        </w:rPr>
        <w:t xml:space="preserve">id("Water Bottle"),"Water Bottle" ,1.99,1243423, "0.5 </w:t>
      </w:r>
      <w:proofErr w:type="spellStart"/>
      <w:r w:rsidRPr="00A92BF2">
        <w:rPr>
          <w:rFonts w:eastAsia="Times New Roman" w:cstheme="minorHAnsi"/>
          <w:color w:val="2D3B45"/>
          <w:lang w:eastAsia="en-US"/>
        </w:rPr>
        <w:t>Lb</w:t>
      </w:r>
      <w:proofErr w:type="spellEnd"/>
      <w:r w:rsidRPr="00A92BF2">
        <w:rPr>
          <w:rFonts w:eastAsia="Times New Roman" w:cstheme="minorHAnsi"/>
          <w:color w:val="2D3B45"/>
          <w:lang w:eastAsia="en-US"/>
        </w:rPr>
        <w:t>" , "1x1x1 mm", "10.99")</w:t>
      </w:r>
    </w:p>
    <w:p w14:paraId="1F25559B" w14:textId="2C4CC45F" w:rsidR="00043E26" w:rsidRPr="00A92BF2" w:rsidRDefault="00043E26" w:rsidP="00043E26">
      <w:pPr>
        <w:numPr>
          <w:ilvl w:val="4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cstheme="minorHAnsi"/>
          <w:color w:val="2D3B45"/>
          <w:shd w:val="clear" w:color="auto" w:fill="FFFFFF"/>
        </w:rPr>
        <w:t xml:space="preserve">For </w:t>
      </w:r>
      <w:r w:rsidR="00A11B4F" w:rsidRPr="00A92BF2">
        <w:rPr>
          <w:rFonts w:cstheme="minorHAnsi"/>
          <w:color w:val="2D3B45"/>
          <w:shd w:val="clear" w:color="auto" w:fill="FFFFFF"/>
        </w:rPr>
        <w:t>Digital</w:t>
      </w:r>
      <w:r w:rsidRPr="00A92BF2">
        <w:rPr>
          <w:rFonts w:cstheme="minorHAnsi"/>
          <w:color w:val="2D3B45"/>
          <w:shd w:val="clear" w:color="auto" w:fill="FFFFFF"/>
        </w:rPr>
        <w:t xml:space="preserve"> class:</w:t>
      </w:r>
    </w:p>
    <w:p w14:paraId="435C8AC8" w14:textId="174F71C6" w:rsidR="00043E26" w:rsidRDefault="001901CD" w:rsidP="00043E26">
      <w:pPr>
        <w:numPr>
          <w:ilvl w:val="5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1901CD">
        <w:rPr>
          <w:rFonts w:eastAsia="Times New Roman" w:cstheme="minorHAnsi"/>
          <w:color w:val="2D3B45"/>
          <w:lang w:eastAsia="en-US"/>
        </w:rPr>
        <w:t xml:space="preserve">Ditem1 = </w:t>
      </w:r>
      <w:proofErr w:type="spellStart"/>
      <w:proofErr w:type="gramStart"/>
      <w:r w:rsidRPr="001901CD">
        <w:rPr>
          <w:rFonts w:eastAsia="Times New Roman" w:cstheme="minorHAnsi"/>
          <w:color w:val="2D3B45"/>
          <w:lang w:eastAsia="en-US"/>
        </w:rPr>
        <w:t>DigitalProduct</w:t>
      </w:r>
      <w:proofErr w:type="spellEnd"/>
      <w:r w:rsidRPr="001901CD">
        <w:rPr>
          <w:rFonts w:eastAsia="Times New Roman" w:cstheme="minorHAnsi"/>
          <w:color w:val="2D3B45"/>
          <w:lang w:eastAsia="en-US"/>
        </w:rPr>
        <w:t>(</w:t>
      </w:r>
      <w:proofErr w:type="gramEnd"/>
      <w:r w:rsidRPr="001901CD">
        <w:rPr>
          <w:rFonts w:eastAsia="Times New Roman" w:cstheme="minorHAnsi"/>
          <w:color w:val="2D3B45"/>
          <w:lang w:eastAsia="en-US"/>
        </w:rPr>
        <w:t>id("Feather Hat Image"),"Feather Hat Image",99.99,231,"1.2GB", "https:freehats.org" )</w:t>
      </w:r>
    </w:p>
    <w:p w14:paraId="08D48786" w14:textId="77777777" w:rsidR="001901CD" w:rsidRPr="00043E26" w:rsidRDefault="001901CD" w:rsidP="001901CD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7BFA611E" w14:textId="4E0AF8E6" w:rsidR="00095CEE" w:rsidRDefault="009043E6" w:rsidP="00095CEE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The Cart class </w:t>
      </w:r>
      <w:r w:rsidR="00095CEE">
        <w:rPr>
          <w:rFonts w:eastAsia="Times New Roman" w:cstheme="minorHAnsi"/>
          <w:color w:val="2D3B45"/>
          <w:lang w:eastAsia="en-US"/>
        </w:rPr>
        <w:t xml:space="preserve">can receive any of the </w:t>
      </w:r>
      <w:r w:rsidR="0061421B">
        <w:rPr>
          <w:rFonts w:eastAsia="Times New Roman" w:cstheme="minorHAnsi"/>
          <w:color w:val="2D3B45"/>
          <w:lang w:eastAsia="en-US"/>
        </w:rPr>
        <w:t>previously mentioned</w:t>
      </w:r>
      <w:r w:rsidR="00095CEE">
        <w:rPr>
          <w:rFonts w:eastAsia="Times New Roman" w:cstheme="minorHAnsi"/>
          <w:color w:val="2D3B45"/>
          <w:lang w:eastAsia="en-US"/>
        </w:rPr>
        <w:t xml:space="preserve"> classes</w:t>
      </w:r>
      <w:r w:rsidR="00B81A0C">
        <w:rPr>
          <w:rFonts w:eastAsia="Times New Roman" w:cstheme="minorHAnsi"/>
          <w:color w:val="2D3B45"/>
          <w:lang w:eastAsia="en-US"/>
        </w:rPr>
        <w:t>. It</w:t>
      </w:r>
      <w:r w:rsidR="005D5D66">
        <w:rPr>
          <w:rFonts w:eastAsia="Times New Roman" w:cstheme="minorHAnsi"/>
          <w:color w:val="2D3B45"/>
          <w:lang w:eastAsia="en-US"/>
        </w:rPr>
        <w:t xml:space="preserve"> can add</w:t>
      </w:r>
      <w:r w:rsidR="00914D38">
        <w:rPr>
          <w:rFonts w:eastAsia="Times New Roman" w:cstheme="minorHAnsi"/>
          <w:color w:val="2D3B45"/>
          <w:lang w:eastAsia="en-US"/>
        </w:rPr>
        <w:t xml:space="preserve"> products</w:t>
      </w:r>
      <w:r w:rsidR="00D76396">
        <w:rPr>
          <w:rFonts w:eastAsia="Times New Roman" w:cstheme="minorHAnsi"/>
          <w:color w:val="2D3B45"/>
          <w:lang w:eastAsia="en-US"/>
        </w:rPr>
        <w:t xml:space="preserve"> </w:t>
      </w:r>
      <w:r w:rsidR="00797610">
        <w:rPr>
          <w:rFonts w:eastAsia="Times New Roman" w:cstheme="minorHAnsi"/>
          <w:color w:val="2D3B45"/>
          <w:lang w:eastAsia="en-US"/>
        </w:rPr>
        <w:t xml:space="preserve">into a private list </w:t>
      </w:r>
      <w:r w:rsidR="00701298">
        <w:rPr>
          <w:rFonts w:eastAsia="Times New Roman" w:cstheme="minorHAnsi"/>
          <w:color w:val="2D3B45"/>
          <w:lang w:eastAsia="en-US"/>
        </w:rPr>
        <w:t>named __</w:t>
      </w:r>
      <w:proofErr w:type="spellStart"/>
      <w:r w:rsidR="00701298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701298">
        <w:rPr>
          <w:rFonts w:eastAsia="Times New Roman" w:cstheme="minorHAnsi"/>
          <w:color w:val="2D3B45"/>
          <w:lang w:eastAsia="en-US"/>
        </w:rPr>
        <w:t xml:space="preserve"> </w:t>
      </w:r>
      <w:r w:rsidR="00797610">
        <w:rPr>
          <w:rFonts w:eastAsia="Times New Roman" w:cstheme="minorHAnsi"/>
          <w:color w:val="2D3B45"/>
          <w:lang w:eastAsia="en-US"/>
        </w:rPr>
        <w:t xml:space="preserve">using </w:t>
      </w:r>
      <w:r w:rsidR="009C3A9F">
        <w:rPr>
          <w:rFonts w:eastAsia="Times New Roman" w:cstheme="minorHAnsi"/>
          <w:color w:val="2D3B45"/>
          <w:lang w:eastAsia="en-US"/>
        </w:rPr>
        <w:t xml:space="preserve">encapsulation. </w:t>
      </w:r>
      <w:r w:rsidR="001516AD">
        <w:rPr>
          <w:rFonts w:eastAsia="Times New Roman" w:cstheme="minorHAnsi"/>
          <w:color w:val="2D3B45"/>
          <w:lang w:eastAsia="en-US"/>
        </w:rPr>
        <w:t>I</w:t>
      </w:r>
      <w:r w:rsidR="00C5768C">
        <w:rPr>
          <w:rFonts w:eastAsia="Times New Roman" w:cstheme="minorHAnsi"/>
          <w:color w:val="2D3B45"/>
          <w:lang w:eastAsia="en-US"/>
        </w:rPr>
        <w:t xml:space="preserve">t </w:t>
      </w:r>
      <w:r w:rsidR="001516AD">
        <w:rPr>
          <w:rFonts w:eastAsia="Times New Roman" w:cstheme="minorHAnsi"/>
          <w:color w:val="2D3B45"/>
          <w:lang w:eastAsia="en-US"/>
        </w:rPr>
        <w:t xml:space="preserve">can also create </w:t>
      </w:r>
      <w:r w:rsidR="00C5768C">
        <w:rPr>
          <w:rFonts w:eastAsia="Times New Roman" w:cstheme="minorHAnsi"/>
          <w:color w:val="2D3B45"/>
          <w:lang w:eastAsia="en-US"/>
        </w:rPr>
        <w:t>an</w:t>
      </w:r>
      <w:r w:rsidR="001516AD">
        <w:rPr>
          <w:rFonts w:eastAsia="Times New Roman" w:cstheme="minorHAnsi"/>
          <w:color w:val="2D3B45"/>
          <w:lang w:eastAsia="en-US"/>
        </w:rPr>
        <w:t xml:space="preserve"> </w:t>
      </w:r>
      <w:r w:rsidR="00C5768C">
        <w:rPr>
          <w:rFonts w:eastAsia="Times New Roman" w:cstheme="minorHAnsi"/>
          <w:color w:val="2D3B45"/>
          <w:lang w:eastAsia="en-US"/>
        </w:rPr>
        <w:t>object with this class.</w:t>
      </w:r>
    </w:p>
    <w:p w14:paraId="5C80ABBD" w14:textId="24657C4B" w:rsidR="00344968" w:rsidRPr="00FD71CE" w:rsidRDefault="00344968" w:rsidP="00344968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r w:rsidR="00EA15D3">
        <w:rPr>
          <w:rFonts w:asciiTheme="majorHAnsi" w:eastAsia="Times New Roman" w:hAnsiTheme="majorHAnsi" w:cstheme="majorHAnsi"/>
          <w:color w:val="2D3B45"/>
          <w:lang w:eastAsia="en-US"/>
        </w:rPr>
        <w:t>Cart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</w:t>
      </w:r>
      <w:r w:rsidR="00295A42">
        <w:rPr>
          <w:rFonts w:asciiTheme="majorHAnsi" w:eastAsia="Times New Roman" w:hAnsiTheme="majorHAnsi" w:cstheme="majorHAnsi"/>
          <w:color w:val="2D3B45"/>
          <w:lang w:eastAsia="en-US"/>
        </w:rPr>
        <w:t>uses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the attribute</w:t>
      </w:r>
      <w:r w:rsidR="00295A42">
        <w:rPr>
          <w:rFonts w:asciiTheme="majorHAnsi" w:eastAsia="Times New Roman" w:hAnsiTheme="majorHAnsi" w:cstheme="majorHAnsi"/>
          <w:color w:val="2D3B45"/>
          <w:lang w:eastAsia="en-US"/>
        </w:rPr>
        <w:t>s</w:t>
      </w:r>
      <w:r w:rsidR="00CE710F">
        <w:rPr>
          <w:rFonts w:asciiTheme="majorHAnsi" w:eastAsia="Times New Roman" w:hAnsiTheme="majorHAnsi" w:cstheme="majorHAnsi"/>
          <w:color w:val="2D3B45"/>
          <w:lang w:eastAsia="en-US"/>
        </w:rPr>
        <w:t>:</w:t>
      </w:r>
    </w:p>
    <w:p w14:paraId="2C107244" w14:textId="420D6CD4" w:rsidR="00CE710F" w:rsidRDefault="00701298" w:rsidP="00CE710F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__</w:t>
      </w:r>
      <w:proofErr w:type="spellStart"/>
      <w:r>
        <w:rPr>
          <w:rFonts w:eastAsia="Times New Roman" w:cstheme="minorHAnsi"/>
          <w:color w:val="2D3B45"/>
          <w:lang w:eastAsia="en-US"/>
        </w:rPr>
        <w:t>c</w:t>
      </w:r>
      <w:r w:rsidR="00EA15D3">
        <w:rPr>
          <w:rFonts w:eastAsia="Times New Roman" w:cstheme="minorHAnsi"/>
          <w:color w:val="2D3B45"/>
          <w:lang w:eastAsia="en-US"/>
        </w:rPr>
        <w:t>art_items</w:t>
      </w:r>
      <w:proofErr w:type="spellEnd"/>
      <w:r w:rsidR="002A2B18">
        <w:rPr>
          <w:rFonts w:eastAsia="Times New Roman" w:cstheme="minorHAnsi"/>
          <w:color w:val="2D3B45"/>
          <w:lang w:eastAsia="en-US"/>
        </w:rPr>
        <w:t xml:space="preserve"> (</w:t>
      </w:r>
      <w:r w:rsidR="00034B6C">
        <w:rPr>
          <w:rFonts w:eastAsia="Times New Roman" w:cstheme="minorHAnsi"/>
          <w:color w:val="2D3B45"/>
          <w:lang w:eastAsia="en-US"/>
        </w:rPr>
        <w:t xml:space="preserve">This is </w:t>
      </w:r>
      <w:r w:rsidR="002A2B18">
        <w:rPr>
          <w:rFonts w:eastAsia="Times New Roman" w:cstheme="minorHAnsi"/>
          <w:color w:val="2D3B45"/>
          <w:lang w:eastAsia="en-US"/>
        </w:rPr>
        <w:t>not needed to define Cart class)</w:t>
      </w:r>
    </w:p>
    <w:p w14:paraId="7B872936" w14:textId="1814DC0E" w:rsidR="00492BD3" w:rsidRDefault="00492BD3" w:rsidP="00CE710F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product_id</w:t>
      </w:r>
      <w:proofErr w:type="spellEnd"/>
      <w:r>
        <w:rPr>
          <w:rFonts w:eastAsia="Times New Roman" w:cstheme="minorHAnsi"/>
          <w:color w:val="2D3B45"/>
          <w:lang w:eastAsia="en-US"/>
        </w:rPr>
        <w:t xml:space="preserve"> (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 w:rsidR="00605138">
        <w:rPr>
          <w:rFonts w:eastAsia="Times New Roman" w:cstheme="minorHAnsi"/>
          <w:color w:val="2D3B45"/>
          <w:lang w:eastAsia="en-US"/>
        </w:rPr>
        <w:t xml:space="preserve">is </w:t>
      </w:r>
      <w:r w:rsidR="00F574E5">
        <w:rPr>
          <w:rFonts w:eastAsia="Times New Roman" w:cstheme="minorHAnsi"/>
          <w:color w:val="2D3B45"/>
          <w:lang w:eastAsia="en-US"/>
        </w:rPr>
        <w:t xml:space="preserve">attribute in any of the classes with “Product” in their </w:t>
      </w:r>
      <w:r w:rsidR="0061421B">
        <w:rPr>
          <w:rFonts w:eastAsia="Times New Roman" w:cstheme="minorHAnsi"/>
          <w:color w:val="2D3B45"/>
          <w:lang w:eastAsia="en-US"/>
        </w:rPr>
        <w:t>names.</w:t>
      </w:r>
      <w:r w:rsidR="00605138">
        <w:rPr>
          <w:rFonts w:eastAsia="Times New Roman" w:cstheme="minorHAnsi"/>
          <w:color w:val="2D3B45"/>
          <w:lang w:eastAsia="en-US"/>
        </w:rPr>
        <w:t xml:space="preserve"> It is referenced in a method</w:t>
      </w:r>
      <w:r w:rsidR="00295A42">
        <w:rPr>
          <w:rFonts w:eastAsia="Times New Roman" w:cstheme="minorHAnsi"/>
          <w:color w:val="2D3B45"/>
          <w:lang w:eastAsia="en-US"/>
        </w:rPr>
        <w:t>.</w:t>
      </w:r>
      <w:r>
        <w:rPr>
          <w:rFonts w:eastAsia="Times New Roman" w:cstheme="minorHAnsi"/>
          <w:color w:val="2D3B45"/>
          <w:lang w:eastAsia="en-US"/>
        </w:rPr>
        <w:t>)</w:t>
      </w:r>
    </w:p>
    <w:p w14:paraId="713B1304" w14:textId="734AD329" w:rsidR="00E34EA7" w:rsidRPr="0061421B" w:rsidRDefault="00E34EA7" w:rsidP="0061421B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product (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 w:rsidR="00295A42">
        <w:rPr>
          <w:rFonts w:eastAsia="Times New Roman" w:cstheme="minorHAnsi"/>
          <w:color w:val="2D3B45"/>
          <w:lang w:eastAsia="en-US"/>
        </w:rPr>
        <w:t>refers to any object of any of the classes with “Product” in their names. It is referenced in a method</w:t>
      </w:r>
      <w:r w:rsidR="002A2B18">
        <w:rPr>
          <w:rFonts w:eastAsia="Times New Roman" w:cstheme="minorHAnsi"/>
          <w:color w:val="2D3B45"/>
          <w:lang w:eastAsia="en-US"/>
        </w:rPr>
        <w:t xml:space="preserve"> and not defined in an object</w:t>
      </w:r>
      <w:r w:rsidR="00295A42">
        <w:rPr>
          <w:rFonts w:eastAsia="Times New Roman" w:cstheme="minorHAnsi"/>
          <w:color w:val="2D3B45"/>
          <w:lang w:eastAsia="en-US"/>
        </w:rPr>
        <w:t>.)</w:t>
      </w:r>
    </w:p>
    <w:p w14:paraId="5CD85874" w14:textId="63729681" w:rsidR="006B25B2" w:rsidRDefault="00E34EA7" w:rsidP="00CE710F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This c</w:t>
      </w:r>
      <w:r w:rsidR="0061421B">
        <w:rPr>
          <w:rFonts w:eastAsia="Times New Roman" w:cstheme="minorHAnsi"/>
          <w:color w:val="2D3B45"/>
          <w:lang w:eastAsia="en-US"/>
        </w:rPr>
        <w:t>las</w:t>
      </w:r>
      <w:r>
        <w:rPr>
          <w:rFonts w:eastAsia="Times New Roman" w:cstheme="minorHAnsi"/>
          <w:color w:val="2D3B45"/>
          <w:lang w:eastAsia="en-US"/>
        </w:rPr>
        <w:t>s uses the</w:t>
      </w:r>
      <w:r w:rsidR="006B25B2">
        <w:rPr>
          <w:rFonts w:eastAsia="Times New Roman" w:cstheme="minorHAnsi"/>
          <w:color w:val="2D3B45"/>
          <w:lang w:eastAsia="en-US"/>
        </w:rPr>
        <w:t>se methods:</w:t>
      </w:r>
    </w:p>
    <w:p w14:paraId="794CA465" w14:textId="640DAA4E" w:rsidR="00E40ED8" w:rsidRDefault="00E34EA7" w:rsidP="00E40ED8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lastRenderedPageBreak/>
        <w:t>add_product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r w:rsidR="002B3E48">
        <w:rPr>
          <w:rFonts w:eastAsia="Times New Roman" w:cstheme="minorHAnsi"/>
          <w:color w:val="2D3B45"/>
          <w:lang w:eastAsia="en-US"/>
        </w:rPr>
        <w:t>product</w:t>
      </w:r>
      <w:r>
        <w:rPr>
          <w:rFonts w:eastAsia="Times New Roman" w:cstheme="minorHAnsi"/>
          <w:color w:val="2D3B45"/>
          <w:lang w:eastAsia="en-US"/>
        </w:rPr>
        <w:t>)</w:t>
      </w:r>
      <w:r w:rsidR="00E40ED8">
        <w:rPr>
          <w:rFonts w:eastAsia="Times New Roman" w:cstheme="minorHAnsi"/>
          <w:color w:val="2D3B45"/>
          <w:lang w:eastAsia="en-US"/>
        </w:rPr>
        <w:t xml:space="preserve"> – 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 w:rsidR="00E40ED8">
        <w:rPr>
          <w:rFonts w:eastAsia="Times New Roman" w:cstheme="minorHAnsi"/>
          <w:color w:val="2D3B45"/>
          <w:lang w:eastAsia="en-US"/>
        </w:rPr>
        <w:t>adds product to the private list:  __</w:t>
      </w:r>
      <w:proofErr w:type="spellStart"/>
      <w:r w:rsidR="00E40ED8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E40ED8">
        <w:rPr>
          <w:rFonts w:eastAsia="Times New Roman" w:cstheme="minorHAnsi"/>
          <w:color w:val="2D3B45"/>
          <w:lang w:eastAsia="en-US"/>
        </w:rPr>
        <w:t>.</w:t>
      </w:r>
      <w:r w:rsidR="00863F9D">
        <w:rPr>
          <w:rFonts w:eastAsia="Times New Roman" w:cstheme="minorHAnsi"/>
          <w:color w:val="2D3B45"/>
          <w:lang w:eastAsia="en-US"/>
        </w:rPr>
        <w:t xml:space="preserve"> </w:t>
      </w:r>
      <w:r w:rsidR="00034B6C">
        <w:rPr>
          <w:rFonts w:eastAsia="Times New Roman" w:cstheme="minorHAnsi"/>
          <w:color w:val="2D3B45"/>
          <w:lang w:eastAsia="en-US"/>
        </w:rPr>
        <w:t>It a</w:t>
      </w:r>
      <w:r w:rsidR="00863F9D">
        <w:rPr>
          <w:rFonts w:eastAsia="Times New Roman" w:cstheme="minorHAnsi"/>
          <w:color w:val="2D3B45"/>
          <w:lang w:eastAsia="en-US"/>
        </w:rPr>
        <w:t xml:space="preserve">lso prints what item is added to the </w:t>
      </w:r>
      <w:r w:rsidR="003F335D">
        <w:rPr>
          <w:rFonts w:eastAsia="Times New Roman" w:cstheme="minorHAnsi"/>
          <w:color w:val="2D3B45"/>
          <w:lang w:eastAsia="en-US"/>
        </w:rPr>
        <w:t>__</w:t>
      </w:r>
      <w:proofErr w:type="spellStart"/>
      <w:r w:rsidR="003F335D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3F335D">
        <w:rPr>
          <w:rFonts w:eastAsia="Times New Roman" w:cstheme="minorHAnsi"/>
          <w:color w:val="2D3B45"/>
          <w:lang w:eastAsia="en-US"/>
        </w:rPr>
        <w:t xml:space="preserve"> (referred to as Cart).</w:t>
      </w:r>
    </w:p>
    <w:p w14:paraId="0611F5B4" w14:textId="5289B6E5" w:rsidR="00910197" w:rsidRDefault="009C7CB3" w:rsidP="00910197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EC2E8B">
        <w:rPr>
          <w:rFonts w:eastAsia="Times New Roman" w:cstheme="minorHAnsi"/>
          <w:color w:val="2D3B45"/>
          <w:lang w:eastAsia="en-US"/>
        </w:rPr>
        <w:t>cart1</w:t>
      </w:r>
      <w:r w:rsidR="00910197">
        <w:rPr>
          <w:rFonts w:eastAsia="Times New Roman" w:cstheme="minorHAnsi"/>
          <w:color w:val="2D3B45"/>
          <w:lang w:eastAsia="en-US"/>
        </w:rPr>
        <w:t>.</w:t>
      </w:r>
      <w:r w:rsidR="00910197" w:rsidRPr="00910197">
        <w:rPr>
          <w:rFonts w:eastAsia="Times New Roman" w:cstheme="minorHAnsi"/>
          <w:color w:val="2D3B45"/>
          <w:lang w:eastAsia="en-US"/>
        </w:rPr>
        <w:t xml:space="preserve"> </w:t>
      </w:r>
      <w:proofErr w:type="spellStart"/>
      <w:r w:rsidR="00910197">
        <w:rPr>
          <w:rFonts w:eastAsia="Times New Roman" w:cstheme="minorHAnsi"/>
          <w:color w:val="2D3B45"/>
          <w:lang w:eastAsia="en-US"/>
        </w:rPr>
        <w:t>add_product</w:t>
      </w:r>
      <w:proofErr w:type="spellEnd"/>
      <w:r w:rsidR="00910197">
        <w:rPr>
          <w:rFonts w:eastAsia="Times New Roman" w:cstheme="minorHAnsi"/>
          <w:color w:val="2D3B45"/>
          <w:lang w:eastAsia="en-US"/>
        </w:rPr>
        <w:t>(</w:t>
      </w:r>
      <w:r w:rsidR="00EC2E8B">
        <w:rPr>
          <w:rFonts w:eastAsia="Times New Roman" w:cstheme="minorHAnsi"/>
          <w:color w:val="2D3B45"/>
          <w:lang w:eastAsia="en-US"/>
        </w:rPr>
        <w:t>obj1</w:t>
      </w:r>
      <w:r w:rsidR="00910197">
        <w:rPr>
          <w:rFonts w:eastAsia="Times New Roman" w:cstheme="minorHAnsi"/>
          <w:color w:val="2D3B45"/>
          <w:lang w:eastAsia="en-US"/>
        </w:rPr>
        <w:t>)</w:t>
      </w:r>
    </w:p>
    <w:p w14:paraId="5D935F6F" w14:textId="2C052DAE" w:rsidR="00EC2E8B" w:rsidRPr="0088127D" w:rsidRDefault="008E3CBC" w:rsidP="0088127D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r</w:t>
      </w:r>
      <w:r w:rsidR="00E40ED8">
        <w:rPr>
          <w:rFonts w:eastAsia="Times New Roman" w:cstheme="minorHAnsi"/>
          <w:color w:val="2D3B45"/>
          <w:lang w:eastAsia="en-US"/>
        </w:rPr>
        <w:t>emove_</w:t>
      </w:r>
      <w:proofErr w:type="gramStart"/>
      <w:r w:rsidR="00E40ED8">
        <w:rPr>
          <w:rFonts w:eastAsia="Times New Roman" w:cstheme="minorHAnsi"/>
          <w:color w:val="2D3B45"/>
          <w:lang w:eastAsia="en-US"/>
        </w:rPr>
        <w:t>p</w:t>
      </w:r>
      <w:r>
        <w:rPr>
          <w:rFonts w:eastAsia="Times New Roman" w:cstheme="minorHAnsi"/>
          <w:color w:val="2D3B45"/>
          <w:lang w:eastAsia="en-US"/>
        </w:rPr>
        <w:t>roduct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proofErr w:type="gramEnd"/>
      <w:r>
        <w:rPr>
          <w:rFonts w:eastAsia="Times New Roman" w:cstheme="minorHAnsi"/>
          <w:color w:val="2D3B45"/>
          <w:lang w:eastAsia="en-US"/>
        </w:rPr>
        <w:t xml:space="preserve">) – 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eastAsia="Times New Roman" w:cstheme="minorHAnsi"/>
          <w:color w:val="2D3B45"/>
          <w:lang w:eastAsia="en-US"/>
        </w:rPr>
        <w:t xml:space="preserve">removes  product from </w:t>
      </w:r>
      <w:proofErr w:type="spellStart"/>
      <w:r>
        <w:rPr>
          <w:rFonts w:eastAsia="Times New Roman" w:cstheme="minorHAnsi"/>
          <w:color w:val="2D3B45"/>
          <w:lang w:eastAsia="en-US"/>
        </w:rPr>
        <w:t>provate</w:t>
      </w:r>
      <w:proofErr w:type="spellEnd"/>
      <w:r>
        <w:rPr>
          <w:rFonts w:eastAsia="Times New Roman" w:cstheme="minorHAnsi"/>
          <w:color w:val="2D3B45"/>
          <w:lang w:eastAsia="en-US"/>
        </w:rPr>
        <w:t xml:space="preserve"> list: __</w:t>
      </w:r>
      <w:proofErr w:type="spellStart"/>
      <w:r>
        <w:rPr>
          <w:rFonts w:eastAsia="Times New Roman" w:cstheme="minorHAnsi"/>
          <w:color w:val="2D3B45"/>
          <w:lang w:eastAsia="en-US"/>
        </w:rPr>
        <w:t>cart_items</w:t>
      </w:r>
      <w:proofErr w:type="spellEnd"/>
      <w:r>
        <w:rPr>
          <w:rFonts w:eastAsia="Times New Roman" w:cstheme="minorHAnsi"/>
          <w:color w:val="2D3B45"/>
          <w:lang w:eastAsia="en-US"/>
        </w:rPr>
        <w:t>.</w:t>
      </w:r>
      <w:r w:rsidR="0088127D" w:rsidRPr="0088127D">
        <w:rPr>
          <w:rFonts w:eastAsia="Times New Roman" w:cstheme="minorHAnsi"/>
          <w:color w:val="2D3B45"/>
          <w:lang w:eastAsia="en-US"/>
        </w:rPr>
        <w:t xml:space="preserve"> </w:t>
      </w:r>
      <w:r w:rsidR="0088127D">
        <w:rPr>
          <w:rFonts w:eastAsia="Times New Roman" w:cstheme="minorHAnsi"/>
          <w:color w:val="2D3B45"/>
          <w:lang w:eastAsia="en-US"/>
        </w:rPr>
        <w:t xml:space="preserve">Also prints what item is removed </w:t>
      </w:r>
      <w:proofErr w:type="gramStart"/>
      <w:r w:rsidR="0088127D">
        <w:rPr>
          <w:rFonts w:eastAsia="Times New Roman" w:cstheme="minorHAnsi"/>
          <w:color w:val="2D3B45"/>
          <w:lang w:eastAsia="en-US"/>
        </w:rPr>
        <w:t>from  _</w:t>
      </w:r>
      <w:proofErr w:type="gramEnd"/>
      <w:r w:rsidR="0088127D">
        <w:rPr>
          <w:rFonts w:eastAsia="Times New Roman" w:cstheme="minorHAnsi"/>
          <w:color w:val="2D3B45"/>
          <w:lang w:eastAsia="en-US"/>
        </w:rPr>
        <w:t>_</w:t>
      </w:r>
      <w:proofErr w:type="spellStart"/>
      <w:r w:rsidR="0088127D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88127D">
        <w:rPr>
          <w:rFonts w:eastAsia="Times New Roman" w:cstheme="minorHAnsi"/>
          <w:color w:val="2D3B45"/>
          <w:lang w:eastAsia="en-US"/>
        </w:rPr>
        <w:t xml:space="preserve"> (referred to as Cart).</w:t>
      </w:r>
      <w:r w:rsidR="00863F9D" w:rsidRPr="0088127D">
        <w:rPr>
          <w:rFonts w:eastAsia="Times New Roman" w:cstheme="minorHAnsi"/>
          <w:color w:val="2D3B45"/>
          <w:lang w:eastAsia="en-US"/>
        </w:rPr>
        <w:t xml:space="preserve"> </w:t>
      </w:r>
    </w:p>
    <w:p w14:paraId="7FB89582" w14:textId="6EEB9D74" w:rsidR="00EC2E8B" w:rsidRPr="00EC2E8B" w:rsidRDefault="009C7CB3" w:rsidP="00EC2E8B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EC2E8B">
        <w:rPr>
          <w:rFonts w:eastAsia="Times New Roman" w:cstheme="minorHAnsi"/>
          <w:color w:val="2D3B45"/>
          <w:lang w:eastAsia="en-US"/>
        </w:rPr>
        <w:t>cart1.</w:t>
      </w:r>
      <w:r w:rsidR="00EC2E8B" w:rsidRPr="00910197">
        <w:rPr>
          <w:rFonts w:eastAsia="Times New Roman" w:cstheme="minorHAnsi"/>
          <w:color w:val="2D3B45"/>
          <w:lang w:eastAsia="en-US"/>
        </w:rPr>
        <w:t xml:space="preserve"> </w:t>
      </w:r>
      <w:proofErr w:type="spellStart"/>
      <w:r w:rsidR="00EC2E8B">
        <w:rPr>
          <w:rFonts w:eastAsia="Times New Roman" w:cstheme="minorHAnsi"/>
          <w:color w:val="2D3B45"/>
          <w:lang w:eastAsia="en-US"/>
        </w:rPr>
        <w:t>remove_product</w:t>
      </w:r>
      <w:proofErr w:type="spellEnd"/>
      <w:r w:rsidR="00EC2E8B">
        <w:rPr>
          <w:rFonts w:eastAsia="Times New Roman" w:cstheme="minorHAnsi"/>
          <w:color w:val="2D3B45"/>
          <w:lang w:eastAsia="en-US"/>
        </w:rPr>
        <w:t xml:space="preserve"> (obj1)</w:t>
      </w:r>
    </w:p>
    <w:p w14:paraId="5F14871E" w14:textId="5DB63C9C" w:rsidR="00345F05" w:rsidRDefault="00502B71" w:rsidP="00345F05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view_</w:t>
      </w:r>
      <w:proofErr w:type="gramStart"/>
      <w:r>
        <w:rPr>
          <w:rFonts w:eastAsia="Times New Roman" w:cstheme="minorHAnsi"/>
          <w:color w:val="2D3B45"/>
          <w:lang w:eastAsia="en-US"/>
        </w:rPr>
        <w:t>cart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proofErr w:type="gramEnd"/>
      <w:r>
        <w:rPr>
          <w:rFonts w:eastAsia="Times New Roman" w:cstheme="minorHAnsi"/>
          <w:color w:val="2D3B45"/>
          <w:lang w:eastAsia="en-US"/>
        </w:rPr>
        <w:t xml:space="preserve">) </w:t>
      </w:r>
      <w:r w:rsidR="00EE56D1">
        <w:rPr>
          <w:rFonts w:eastAsia="Times New Roman" w:cstheme="minorHAnsi"/>
          <w:color w:val="2D3B45"/>
          <w:lang w:eastAsia="en-US"/>
        </w:rPr>
        <w:t>–</w:t>
      </w:r>
      <w:r>
        <w:rPr>
          <w:rFonts w:eastAsia="Times New Roman" w:cstheme="minorHAnsi"/>
          <w:color w:val="2D3B45"/>
          <w:lang w:eastAsia="en-US"/>
        </w:rPr>
        <w:t xml:space="preserve"> 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 w:rsidR="00863F9D">
        <w:rPr>
          <w:rFonts w:eastAsia="Times New Roman" w:cstheme="minorHAnsi"/>
          <w:color w:val="2D3B45"/>
          <w:lang w:eastAsia="en-US"/>
        </w:rPr>
        <w:t>prints</w:t>
      </w:r>
      <w:r w:rsidR="00EE56D1">
        <w:rPr>
          <w:rFonts w:eastAsia="Times New Roman" w:cstheme="minorHAnsi"/>
          <w:color w:val="2D3B45"/>
          <w:lang w:eastAsia="en-US"/>
        </w:rPr>
        <w:t xml:space="preserve"> all of the items in the Cart (also known as the __</w:t>
      </w:r>
      <w:proofErr w:type="spellStart"/>
      <w:r w:rsidR="00EE56D1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EE56D1">
        <w:rPr>
          <w:rFonts w:eastAsia="Times New Roman" w:cstheme="minorHAnsi"/>
          <w:color w:val="2D3B45"/>
          <w:lang w:eastAsia="en-US"/>
        </w:rPr>
        <w:t xml:space="preserve"> list).</w:t>
      </w:r>
    </w:p>
    <w:p w14:paraId="2286418E" w14:textId="3FEB33B8" w:rsidR="00BD69E7" w:rsidRDefault="00351F59" w:rsidP="00BD69E7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8C7342">
        <w:rPr>
          <w:rFonts w:eastAsia="Times New Roman" w:cstheme="minorHAnsi"/>
          <w:color w:val="2D3B45"/>
          <w:lang w:eastAsia="en-US"/>
        </w:rPr>
        <w:t>cart1.</w:t>
      </w:r>
      <w:r>
        <w:rPr>
          <w:rFonts w:eastAsia="Times New Roman" w:cstheme="minorHAnsi"/>
          <w:color w:val="2D3B45"/>
          <w:lang w:eastAsia="en-US"/>
        </w:rPr>
        <w:t xml:space="preserve"> </w:t>
      </w:r>
      <w:proofErr w:type="spellStart"/>
      <w:r w:rsidR="00345F05" w:rsidRPr="00345F05">
        <w:rPr>
          <w:rFonts w:eastAsia="Times New Roman" w:cstheme="minorHAnsi"/>
          <w:color w:val="2D3B45"/>
          <w:lang w:eastAsia="en-US"/>
        </w:rPr>
        <w:t>view_</w:t>
      </w:r>
      <w:proofErr w:type="gramStart"/>
      <w:r w:rsidR="00345F05" w:rsidRPr="00345F05">
        <w:rPr>
          <w:rFonts w:eastAsia="Times New Roman" w:cstheme="minorHAnsi"/>
          <w:color w:val="2D3B45"/>
          <w:lang w:eastAsia="en-US"/>
        </w:rPr>
        <w:t>cart</w:t>
      </w:r>
      <w:proofErr w:type="spellEnd"/>
      <w:r w:rsidR="00345F05">
        <w:rPr>
          <w:rFonts w:eastAsia="Times New Roman" w:cstheme="minorHAnsi"/>
          <w:color w:val="2D3B45"/>
          <w:lang w:eastAsia="en-US"/>
        </w:rPr>
        <w:t>(</w:t>
      </w:r>
      <w:proofErr w:type="gramEnd"/>
      <w:r w:rsidR="00345F05">
        <w:rPr>
          <w:rFonts w:eastAsia="Times New Roman" w:cstheme="minorHAnsi"/>
          <w:color w:val="2D3B45"/>
          <w:lang w:eastAsia="en-US"/>
        </w:rPr>
        <w:t>)</w:t>
      </w:r>
    </w:p>
    <w:p w14:paraId="13E06706" w14:textId="334002B1" w:rsidR="00BD69E7" w:rsidRDefault="00337569" w:rsidP="00BD69E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clear</w:t>
      </w:r>
      <w:r w:rsidR="00BD69E7">
        <w:rPr>
          <w:rFonts w:eastAsia="Times New Roman" w:cstheme="minorHAnsi"/>
          <w:color w:val="2D3B45"/>
          <w:lang w:eastAsia="en-US"/>
        </w:rPr>
        <w:t>_</w:t>
      </w:r>
      <w:proofErr w:type="gramStart"/>
      <w:r w:rsidR="00BD69E7">
        <w:rPr>
          <w:rFonts w:eastAsia="Times New Roman" w:cstheme="minorHAnsi"/>
          <w:color w:val="2D3B45"/>
          <w:lang w:eastAsia="en-US"/>
        </w:rPr>
        <w:t>cart</w:t>
      </w:r>
      <w:proofErr w:type="spellEnd"/>
      <w:r w:rsidR="00BD69E7">
        <w:rPr>
          <w:rFonts w:eastAsia="Times New Roman" w:cstheme="minorHAnsi"/>
          <w:color w:val="2D3B45"/>
          <w:lang w:eastAsia="en-US"/>
        </w:rPr>
        <w:t>(</w:t>
      </w:r>
      <w:proofErr w:type="gramEnd"/>
      <w:r w:rsidR="00BD69E7">
        <w:rPr>
          <w:rFonts w:eastAsia="Times New Roman" w:cstheme="minorHAnsi"/>
          <w:color w:val="2D3B45"/>
          <w:lang w:eastAsia="en-US"/>
        </w:rPr>
        <w:t xml:space="preserve">) – 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eastAsia="Times New Roman" w:cstheme="minorHAnsi"/>
          <w:color w:val="2D3B45"/>
          <w:lang w:eastAsia="en-US"/>
        </w:rPr>
        <w:t>clears all of the contents of the</w:t>
      </w:r>
      <w:r w:rsidR="00BD69E7">
        <w:rPr>
          <w:rFonts w:eastAsia="Times New Roman" w:cstheme="minorHAnsi"/>
          <w:color w:val="2D3B45"/>
          <w:lang w:eastAsia="en-US"/>
        </w:rPr>
        <w:t xml:space="preserve"> __</w:t>
      </w:r>
      <w:proofErr w:type="spellStart"/>
      <w:r w:rsidR="00BD69E7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BD69E7">
        <w:rPr>
          <w:rFonts w:eastAsia="Times New Roman" w:cstheme="minorHAnsi"/>
          <w:color w:val="2D3B45"/>
          <w:lang w:eastAsia="en-US"/>
        </w:rPr>
        <w:t xml:space="preserve"> list</w:t>
      </w:r>
      <w:r w:rsidR="00876159">
        <w:rPr>
          <w:rFonts w:eastAsia="Times New Roman" w:cstheme="minorHAnsi"/>
          <w:color w:val="2D3B45"/>
          <w:lang w:eastAsia="en-US"/>
        </w:rPr>
        <w:t>.</w:t>
      </w:r>
    </w:p>
    <w:p w14:paraId="68C8405C" w14:textId="1756D2CB" w:rsidR="00F50717" w:rsidRDefault="00BD69E7" w:rsidP="00337569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cart1. </w:t>
      </w:r>
      <w:proofErr w:type="spellStart"/>
      <w:r w:rsidR="00337569">
        <w:rPr>
          <w:rFonts w:eastAsia="Times New Roman" w:cstheme="minorHAnsi"/>
          <w:color w:val="2D3B45"/>
          <w:lang w:eastAsia="en-US"/>
        </w:rPr>
        <w:t>clear</w:t>
      </w:r>
      <w:r w:rsidRPr="00345F05">
        <w:rPr>
          <w:rFonts w:eastAsia="Times New Roman" w:cstheme="minorHAnsi"/>
          <w:color w:val="2D3B45"/>
          <w:lang w:eastAsia="en-US"/>
        </w:rPr>
        <w:t>_</w:t>
      </w:r>
      <w:proofErr w:type="gramStart"/>
      <w:r w:rsidRPr="00345F05">
        <w:rPr>
          <w:rFonts w:eastAsia="Times New Roman" w:cstheme="minorHAnsi"/>
          <w:color w:val="2D3B45"/>
          <w:lang w:eastAsia="en-US"/>
        </w:rPr>
        <w:t>cart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proofErr w:type="gramEnd"/>
      <w:r>
        <w:rPr>
          <w:rFonts w:eastAsia="Times New Roman" w:cstheme="minorHAnsi"/>
          <w:color w:val="2D3B45"/>
          <w:lang w:eastAsia="en-US"/>
        </w:rPr>
        <w:t>)</w:t>
      </w:r>
    </w:p>
    <w:p w14:paraId="49E6C5BA" w14:textId="2E81C8A1" w:rsidR="00337569" w:rsidRPr="00337569" w:rsidRDefault="00337569" w:rsidP="00337569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5D209C18" w14:textId="581D7F93" w:rsidR="00247810" w:rsidRPr="00247810" w:rsidRDefault="00247810" w:rsidP="00F5071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The User class</w:t>
      </w:r>
      <w:r w:rsidR="002249B0">
        <w:rPr>
          <w:rFonts w:asciiTheme="majorHAnsi" w:eastAsia="Times New Roman" w:hAnsiTheme="majorHAnsi" w:cstheme="majorHAnsi"/>
          <w:color w:val="2D3B45"/>
          <w:lang w:eastAsia="en-US"/>
        </w:rPr>
        <w:t xml:space="preserve"> creates</w:t>
      </w:r>
      <w:r w:rsidR="001516AD">
        <w:rPr>
          <w:rFonts w:asciiTheme="majorHAnsi" w:eastAsia="Times New Roman" w:hAnsiTheme="majorHAnsi" w:cstheme="majorHAnsi"/>
          <w:color w:val="2D3B45"/>
          <w:lang w:eastAsia="en-US"/>
        </w:rPr>
        <w:t xml:space="preserve"> user as an object</w:t>
      </w:r>
      <w:r w:rsidR="00A07283">
        <w:rPr>
          <w:rFonts w:asciiTheme="majorHAnsi" w:eastAsia="Times New Roman" w:hAnsiTheme="majorHAnsi" w:cstheme="majorHAnsi"/>
          <w:color w:val="2D3B45"/>
          <w:lang w:eastAsia="en-US"/>
        </w:rPr>
        <w:t xml:space="preserve">. </w:t>
      </w:r>
      <w:r w:rsidR="0079625B">
        <w:rPr>
          <w:rFonts w:asciiTheme="majorHAnsi" w:eastAsia="Times New Roman" w:hAnsiTheme="majorHAnsi" w:cstheme="majorHAnsi"/>
          <w:color w:val="2D3B45"/>
          <w:lang w:eastAsia="en-US"/>
        </w:rPr>
        <w:t>Uses attributes from the Cart class</w:t>
      </w:r>
    </w:p>
    <w:p w14:paraId="1A20AC01" w14:textId="13C3E478" w:rsidR="00F50717" w:rsidRPr="00FD71CE" w:rsidRDefault="00F50717" w:rsidP="00F5071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The User class uses the attributes:</w:t>
      </w:r>
    </w:p>
    <w:p w14:paraId="43E1C63E" w14:textId="25FC1DB8" w:rsidR="00F92ECA" w:rsidRDefault="00134EEC" w:rsidP="00F5071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user_id</w:t>
      </w:r>
      <w:proofErr w:type="spellEnd"/>
      <w:r>
        <w:rPr>
          <w:rFonts w:eastAsia="Times New Roman" w:cstheme="minorHAnsi"/>
          <w:color w:val="2D3B45"/>
          <w:lang w:eastAsia="en-US"/>
        </w:rPr>
        <w:t xml:space="preserve"> </w:t>
      </w:r>
    </w:p>
    <w:p w14:paraId="0F6555D2" w14:textId="302A94F1" w:rsidR="00134EEC" w:rsidRDefault="00134EEC" w:rsidP="00F5071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name</w:t>
      </w:r>
    </w:p>
    <w:p w14:paraId="37114B33" w14:textId="7414B2AA" w:rsidR="00FD13D8" w:rsidRDefault="00134EEC" w:rsidP="005D1EB4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cart</w:t>
      </w:r>
      <w:r w:rsidR="00AD5B69">
        <w:rPr>
          <w:rFonts w:eastAsia="Times New Roman" w:cstheme="minorHAnsi"/>
          <w:color w:val="2D3B45"/>
          <w:lang w:eastAsia="en-US"/>
        </w:rPr>
        <w:t xml:space="preserve"> (references the </w:t>
      </w:r>
      <w:proofErr w:type="gramStart"/>
      <w:r w:rsidR="00AD5B69">
        <w:rPr>
          <w:rFonts w:eastAsia="Times New Roman" w:cstheme="minorHAnsi"/>
          <w:color w:val="2D3B45"/>
          <w:lang w:eastAsia="en-US"/>
        </w:rPr>
        <w:t>Cart(</w:t>
      </w:r>
      <w:proofErr w:type="gramEnd"/>
      <w:r w:rsidR="00AD5B69">
        <w:rPr>
          <w:rFonts w:eastAsia="Times New Roman" w:cstheme="minorHAnsi"/>
          <w:color w:val="2D3B45"/>
          <w:lang w:eastAsia="en-US"/>
        </w:rPr>
        <w:t>) class)</w:t>
      </w:r>
    </w:p>
    <w:p w14:paraId="31BF8145" w14:textId="77777777" w:rsidR="005D1EB4" w:rsidRDefault="005D1EB4" w:rsidP="005D1EB4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This class uses these methods:</w:t>
      </w:r>
    </w:p>
    <w:p w14:paraId="4DB19C21" w14:textId="5F6989A0" w:rsidR="005D1EB4" w:rsidRDefault="0064014E" w:rsidP="005D1EB4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a</w:t>
      </w:r>
      <w:r w:rsidR="00EE07A6">
        <w:rPr>
          <w:rFonts w:eastAsia="Times New Roman" w:cstheme="minorHAnsi"/>
          <w:color w:val="2D3B45"/>
          <w:lang w:eastAsia="en-US"/>
        </w:rPr>
        <w:t>dd_to</w:t>
      </w:r>
      <w:r w:rsidR="00AD5B69">
        <w:rPr>
          <w:rFonts w:eastAsia="Times New Roman" w:cstheme="minorHAnsi"/>
          <w:color w:val="2D3B45"/>
          <w:lang w:eastAsia="en-US"/>
        </w:rPr>
        <w:t>_cart</w:t>
      </w:r>
      <w:proofErr w:type="spellEnd"/>
      <w:r w:rsidR="00AD5B69">
        <w:rPr>
          <w:rFonts w:eastAsia="Times New Roman" w:cstheme="minorHAnsi"/>
          <w:color w:val="2D3B45"/>
          <w:lang w:eastAsia="en-US"/>
        </w:rPr>
        <w:t>(</w:t>
      </w:r>
      <w:r w:rsidR="002B3E48">
        <w:rPr>
          <w:rFonts w:eastAsia="Times New Roman" w:cstheme="minorHAnsi"/>
          <w:color w:val="2D3B45"/>
          <w:lang w:eastAsia="en-US"/>
        </w:rPr>
        <w:t>product</w:t>
      </w:r>
      <w:r w:rsidR="00AD5B69">
        <w:rPr>
          <w:rFonts w:eastAsia="Times New Roman" w:cstheme="minorHAnsi"/>
          <w:color w:val="2D3B45"/>
          <w:lang w:eastAsia="en-US"/>
        </w:rPr>
        <w:t xml:space="preserve">)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 w:rsidR="00AD5B69">
        <w:rPr>
          <w:rFonts w:eastAsia="Times New Roman" w:cstheme="minorHAnsi"/>
          <w:color w:val="2D3B45"/>
          <w:lang w:eastAsia="en-US"/>
        </w:rPr>
        <w:t xml:space="preserve">adds product to </w:t>
      </w:r>
      <w:proofErr w:type="spellStart"/>
      <w:r w:rsidR="00690274">
        <w:rPr>
          <w:rFonts w:eastAsia="Times New Roman" w:cstheme="minorHAnsi"/>
          <w:color w:val="2D3B45"/>
          <w:lang w:eastAsia="en-US"/>
        </w:rPr>
        <w:t>provate</w:t>
      </w:r>
      <w:proofErr w:type="spellEnd"/>
      <w:r w:rsidR="00690274">
        <w:rPr>
          <w:rFonts w:eastAsia="Times New Roman" w:cstheme="minorHAnsi"/>
          <w:color w:val="2D3B45"/>
          <w:lang w:eastAsia="en-US"/>
        </w:rPr>
        <w:t xml:space="preserve"> list: __</w:t>
      </w:r>
      <w:proofErr w:type="spellStart"/>
      <w:r w:rsidR="00690274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690274">
        <w:rPr>
          <w:rFonts w:eastAsia="Times New Roman" w:cstheme="minorHAnsi"/>
          <w:color w:val="2D3B45"/>
          <w:lang w:eastAsia="en-US"/>
        </w:rPr>
        <w:t xml:space="preserve"> </w:t>
      </w:r>
      <w:r w:rsidR="00AD5B69">
        <w:rPr>
          <w:rFonts w:eastAsia="Times New Roman" w:cstheme="minorHAnsi"/>
          <w:color w:val="2D3B45"/>
          <w:lang w:eastAsia="en-US"/>
        </w:rPr>
        <w:t xml:space="preserve">using the </w:t>
      </w:r>
      <w:proofErr w:type="gramStart"/>
      <w:r w:rsidR="00AD5B69">
        <w:rPr>
          <w:rFonts w:eastAsia="Times New Roman" w:cstheme="minorHAnsi"/>
          <w:color w:val="2D3B45"/>
          <w:lang w:eastAsia="en-US"/>
        </w:rPr>
        <w:t>Cart(</w:t>
      </w:r>
      <w:proofErr w:type="gramEnd"/>
      <w:r w:rsidR="00AD5B69">
        <w:rPr>
          <w:rFonts w:eastAsia="Times New Roman" w:cstheme="minorHAnsi"/>
          <w:color w:val="2D3B45"/>
          <w:lang w:eastAsia="en-US"/>
        </w:rPr>
        <w:t>) class</w:t>
      </w:r>
    </w:p>
    <w:p w14:paraId="33BB4E60" w14:textId="705EBDF6" w:rsidR="00690274" w:rsidRDefault="0064014E" w:rsidP="00690274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E8519C" w:rsidRPr="00E8519C">
        <w:rPr>
          <w:rFonts w:eastAsia="Times New Roman" w:cstheme="minorHAnsi"/>
          <w:color w:val="2D3B45"/>
          <w:lang w:eastAsia="en-US"/>
        </w:rPr>
        <w:t>User1.add_to_</w:t>
      </w:r>
      <w:proofErr w:type="gramStart"/>
      <w:r w:rsidR="00E8519C" w:rsidRPr="00E8519C">
        <w:rPr>
          <w:rFonts w:eastAsia="Times New Roman" w:cstheme="minorHAnsi"/>
          <w:color w:val="2D3B45"/>
          <w:lang w:eastAsia="en-US"/>
        </w:rPr>
        <w:t>cart(</w:t>
      </w:r>
      <w:proofErr w:type="gramEnd"/>
      <w:r w:rsidR="00E8519C" w:rsidRPr="00E8519C">
        <w:rPr>
          <w:rFonts w:eastAsia="Times New Roman" w:cstheme="minorHAnsi"/>
          <w:color w:val="2D3B45"/>
          <w:lang w:eastAsia="en-US"/>
        </w:rPr>
        <w:t>Pitem1)</w:t>
      </w:r>
    </w:p>
    <w:p w14:paraId="703C95A2" w14:textId="08DCA099" w:rsidR="00690274" w:rsidRPr="000117EF" w:rsidRDefault="00690274" w:rsidP="000117EF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remove_from_</w:t>
      </w:r>
      <w:proofErr w:type="gramStart"/>
      <w:r>
        <w:rPr>
          <w:rFonts w:eastAsia="Times New Roman" w:cstheme="minorHAnsi"/>
          <w:color w:val="2D3B45"/>
          <w:lang w:eastAsia="en-US"/>
        </w:rPr>
        <w:t>cart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proofErr w:type="gramEnd"/>
      <w:r>
        <w:rPr>
          <w:rFonts w:eastAsia="Times New Roman" w:cstheme="minorHAnsi"/>
          <w:color w:val="2D3B45"/>
          <w:lang w:eastAsia="en-US"/>
        </w:rPr>
        <w:t xml:space="preserve">)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eastAsia="Times New Roman" w:cstheme="minorHAnsi"/>
          <w:color w:val="2D3B45"/>
          <w:lang w:eastAsia="en-US"/>
        </w:rPr>
        <w:t xml:space="preserve">removes product from </w:t>
      </w:r>
      <w:proofErr w:type="spellStart"/>
      <w:r>
        <w:rPr>
          <w:rFonts w:eastAsia="Times New Roman" w:cstheme="minorHAnsi"/>
          <w:color w:val="2D3B45"/>
          <w:lang w:eastAsia="en-US"/>
        </w:rPr>
        <w:t>provate</w:t>
      </w:r>
      <w:proofErr w:type="spellEnd"/>
      <w:r>
        <w:rPr>
          <w:rFonts w:eastAsia="Times New Roman" w:cstheme="minorHAnsi"/>
          <w:color w:val="2D3B45"/>
          <w:lang w:eastAsia="en-US"/>
        </w:rPr>
        <w:t xml:space="preserve"> list: __</w:t>
      </w:r>
      <w:proofErr w:type="spellStart"/>
      <w:r>
        <w:rPr>
          <w:rFonts w:eastAsia="Times New Roman" w:cstheme="minorHAnsi"/>
          <w:color w:val="2D3B45"/>
          <w:lang w:eastAsia="en-US"/>
        </w:rPr>
        <w:t>cart_items</w:t>
      </w:r>
      <w:proofErr w:type="spellEnd"/>
      <w:r>
        <w:rPr>
          <w:rFonts w:eastAsia="Times New Roman" w:cstheme="minorHAnsi"/>
          <w:color w:val="2D3B45"/>
          <w:lang w:eastAsia="en-US"/>
        </w:rPr>
        <w:t xml:space="preserve"> using the Cart() class</w:t>
      </w:r>
      <w:r w:rsidR="00AF2EEC">
        <w:rPr>
          <w:rFonts w:eastAsia="Times New Roman" w:cstheme="minorHAnsi"/>
          <w:color w:val="2D3B45"/>
          <w:lang w:eastAsia="en-US"/>
        </w:rPr>
        <w:t xml:space="preserve">. </w:t>
      </w:r>
      <w:r w:rsidR="000B2232">
        <w:rPr>
          <w:rFonts w:eastAsia="Times New Roman" w:cstheme="minorHAnsi"/>
          <w:color w:val="2D3B45"/>
          <w:lang w:eastAsia="en-US"/>
        </w:rPr>
        <w:t xml:space="preserve">It </w:t>
      </w:r>
      <w:r w:rsidR="00AF2EEC">
        <w:rPr>
          <w:rFonts w:eastAsia="Times New Roman" w:cstheme="minorHAnsi"/>
          <w:color w:val="2D3B45"/>
          <w:lang w:eastAsia="en-US"/>
        </w:rPr>
        <w:t xml:space="preserve">Requires </w:t>
      </w:r>
      <w:proofErr w:type="spellStart"/>
      <w:r w:rsidR="00AF2EEC">
        <w:rPr>
          <w:rFonts w:eastAsia="Times New Roman" w:cstheme="minorHAnsi"/>
          <w:color w:val="2D3B45"/>
          <w:lang w:eastAsia="en-US"/>
        </w:rPr>
        <w:t>product_id</w:t>
      </w:r>
      <w:proofErr w:type="spellEnd"/>
      <w:r w:rsidR="00AF2EEC">
        <w:rPr>
          <w:rFonts w:eastAsia="Times New Roman" w:cstheme="minorHAnsi"/>
          <w:color w:val="2D3B45"/>
          <w:lang w:eastAsia="en-US"/>
        </w:rPr>
        <w:t>.</w:t>
      </w:r>
    </w:p>
    <w:p w14:paraId="50F0F0D7" w14:textId="2BE3B822" w:rsidR="002965BF" w:rsidRPr="008C071F" w:rsidRDefault="00690274" w:rsidP="008C071F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2965BF">
        <w:rPr>
          <w:rFonts w:eastAsia="Times New Roman" w:cstheme="minorHAnsi"/>
          <w:color w:val="2D3B45"/>
          <w:lang w:eastAsia="en-US"/>
        </w:rPr>
        <w:t xml:space="preserve">Command example: </w:t>
      </w:r>
      <w:r w:rsidR="002965BF" w:rsidRPr="002965BF">
        <w:rPr>
          <w:rFonts w:eastAsia="Times New Roman" w:cstheme="minorHAnsi"/>
          <w:color w:val="2D3B45"/>
          <w:lang w:eastAsia="en-US"/>
        </w:rPr>
        <w:t>User1.remove_from_</w:t>
      </w:r>
      <w:proofErr w:type="gramStart"/>
      <w:r w:rsidR="002965BF" w:rsidRPr="002965BF">
        <w:rPr>
          <w:rFonts w:eastAsia="Times New Roman" w:cstheme="minorHAnsi"/>
          <w:color w:val="2D3B45"/>
          <w:lang w:eastAsia="en-US"/>
        </w:rPr>
        <w:t>cart(</w:t>
      </w:r>
      <w:proofErr w:type="gramEnd"/>
      <w:r w:rsidR="002965BF" w:rsidRPr="002965BF">
        <w:rPr>
          <w:rFonts w:eastAsia="Times New Roman" w:cstheme="minorHAnsi"/>
          <w:color w:val="2D3B45"/>
          <w:lang w:eastAsia="en-US"/>
        </w:rPr>
        <w:t xml:space="preserve">Pitem1.product_id) </w:t>
      </w:r>
    </w:p>
    <w:p w14:paraId="2724F0A6" w14:textId="614720E9" w:rsidR="00690274" w:rsidRDefault="008C071F" w:rsidP="00690274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gramStart"/>
      <w:r>
        <w:rPr>
          <w:rFonts w:eastAsia="Times New Roman" w:cstheme="minorHAnsi"/>
          <w:color w:val="2D3B45"/>
          <w:lang w:eastAsia="en-US"/>
        </w:rPr>
        <w:t>checkout</w:t>
      </w:r>
      <w:r w:rsidR="00690274">
        <w:rPr>
          <w:rFonts w:eastAsia="Times New Roman" w:cstheme="minorHAnsi"/>
          <w:color w:val="2D3B45"/>
          <w:lang w:eastAsia="en-US"/>
        </w:rPr>
        <w:t>(</w:t>
      </w:r>
      <w:proofErr w:type="gramEnd"/>
      <w:r w:rsidR="00690274">
        <w:rPr>
          <w:rFonts w:eastAsia="Times New Roman" w:cstheme="minorHAnsi"/>
          <w:color w:val="2D3B45"/>
          <w:lang w:eastAsia="en-US"/>
        </w:rPr>
        <w:t>) –</w:t>
      </w:r>
      <w:r w:rsidR="000B2232">
        <w:rPr>
          <w:rFonts w:eastAsia="Times New Roman" w:cstheme="minorHAnsi"/>
          <w:color w:val="2D3B45"/>
          <w:lang w:eastAsia="en-US"/>
        </w:rPr>
        <w:t xml:space="preserve"> </w:t>
      </w:r>
      <w:r w:rsidR="00D07958">
        <w:rPr>
          <w:rFonts w:eastAsia="Times New Roman" w:cstheme="minorHAnsi"/>
          <w:color w:val="2D3B45"/>
          <w:lang w:eastAsia="en-US"/>
        </w:rPr>
        <w:t>This</w:t>
      </w:r>
      <w:r w:rsidR="00690274">
        <w:rPr>
          <w:rFonts w:eastAsia="Times New Roman" w:cstheme="minorHAnsi"/>
          <w:color w:val="2D3B45"/>
          <w:lang w:eastAsia="en-US"/>
        </w:rPr>
        <w:t xml:space="preserve"> </w:t>
      </w:r>
      <w:r w:rsidR="00D07958">
        <w:rPr>
          <w:rFonts w:eastAsia="Times New Roman" w:cstheme="minorHAnsi"/>
          <w:color w:val="2D3B45"/>
          <w:lang w:eastAsia="en-US"/>
        </w:rPr>
        <w:t>p</w:t>
      </w:r>
      <w:r>
        <w:rPr>
          <w:rFonts w:eastAsia="Times New Roman" w:cstheme="minorHAnsi"/>
          <w:color w:val="2D3B45"/>
          <w:lang w:eastAsia="en-US"/>
        </w:rPr>
        <w:t xml:space="preserve">rints </w:t>
      </w:r>
      <w:r w:rsidR="00D07958">
        <w:rPr>
          <w:rFonts w:eastAsia="Times New Roman" w:cstheme="minorHAnsi"/>
          <w:color w:val="2D3B45"/>
          <w:lang w:eastAsia="en-US"/>
        </w:rPr>
        <w:t>the User</w:t>
      </w:r>
      <w:r>
        <w:rPr>
          <w:rFonts w:eastAsia="Times New Roman" w:cstheme="minorHAnsi"/>
          <w:color w:val="2D3B45"/>
          <w:lang w:eastAsia="en-US"/>
        </w:rPr>
        <w:t xml:space="preserve"> is checking out</w:t>
      </w:r>
      <w:r w:rsidR="00D07958">
        <w:rPr>
          <w:rFonts w:eastAsia="Times New Roman" w:cstheme="minorHAnsi"/>
          <w:color w:val="2D3B45"/>
          <w:lang w:eastAsia="en-US"/>
        </w:rPr>
        <w:t>, applies discount</w:t>
      </w:r>
      <w:r w:rsidR="004F7A1D">
        <w:rPr>
          <w:rFonts w:eastAsia="Times New Roman" w:cstheme="minorHAnsi"/>
          <w:color w:val="2D3B45"/>
          <w:lang w:eastAsia="en-US"/>
        </w:rPr>
        <w:t>s</w:t>
      </w:r>
      <w:r w:rsidR="00D07958">
        <w:rPr>
          <w:rFonts w:eastAsia="Times New Roman" w:cstheme="minorHAnsi"/>
          <w:color w:val="2D3B45"/>
          <w:lang w:eastAsia="en-US"/>
        </w:rPr>
        <w:t xml:space="preserve"> </w:t>
      </w:r>
      <w:r w:rsidR="00D22BF6">
        <w:rPr>
          <w:rFonts w:eastAsia="Times New Roman" w:cstheme="minorHAnsi"/>
          <w:color w:val="2D3B45"/>
          <w:lang w:eastAsia="en-US"/>
        </w:rPr>
        <w:t>to the total of the cart, and clears the cart items.</w:t>
      </w:r>
    </w:p>
    <w:p w14:paraId="4F30E473" w14:textId="20193AFB" w:rsidR="00690274" w:rsidRDefault="00690274" w:rsidP="00690274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2D457D" w:rsidRPr="002D457D">
        <w:rPr>
          <w:rFonts w:eastAsia="Times New Roman" w:cstheme="minorHAnsi"/>
          <w:color w:val="2D3B45"/>
          <w:lang w:eastAsia="en-US"/>
        </w:rPr>
        <w:t>User1.checkout()</w:t>
      </w:r>
    </w:p>
    <w:p w14:paraId="2505A0F1" w14:textId="77777777" w:rsidR="006F3F27" w:rsidRDefault="006F3F27" w:rsidP="00354F6E">
      <w:pPr>
        <w:suppressAutoHyphens w:val="0"/>
        <w:spacing w:before="100" w:beforeAutospacing="1" w:after="100" w:afterAutospacing="1" w:line="240" w:lineRule="auto"/>
        <w:ind w:left="2880" w:firstLine="0"/>
        <w:rPr>
          <w:rFonts w:eastAsia="Times New Roman" w:cstheme="minorHAnsi"/>
          <w:color w:val="2D3B45"/>
          <w:lang w:eastAsia="en-US"/>
        </w:rPr>
      </w:pPr>
    </w:p>
    <w:p w14:paraId="150B2AAA" w14:textId="0882A36D" w:rsidR="006F3F27" w:rsidRPr="00247810" w:rsidRDefault="006F3F27" w:rsidP="006F3F2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r w:rsidR="00184D41" w:rsidRPr="00184D41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r w:rsidR="00184D41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class creates user as an object. </w:t>
      </w:r>
      <w:r w:rsidR="00F72BAA">
        <w:rPr>
          <w:rFonts w:asciiTheme="majorHAnsi" w:eastAsia="Times New Roman" w:hAnsiTheme="majorHAnsi" w:cstheme="majorHAnsi"/>
          <w:color w:val="2D3B45"/>
          <w:lang w:eastAsia="en-US"/>
        </w:rPr>
        <w:t>This is an Abstract class</w:t>
      </w:r>
    </w:p>
    <w:p w14:paraId="687078AC" w14:textId="290014CB" w:rsidR="006F3F27" w:rsidRPr="00FD71CE" w:rsidRDefault="006F3F27" w:rsidP="006F3F2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r w:rsidR="00F72BAA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uses the attributes:</w:t>
      </w:r>
    </w:p>
    <w:p w14:paraId="3DD2522D" w14:textId="777715C2" w:rsidR="006F3F27" w:rsidRDefault="006F0ACD" w:rsidP="006F3F2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Total_amount</w:t>
      </w:r>
      <w:proofErr w:type="spellEnd"/>
    </w:p>
    <w:p w14:paraId="5EB16A7E" w14:textId="1EFED0AE" w:rsidR="00B5491E" w:rsidRPr="00B5491E" w:rsidRDefault="00B5491E" w:rsidP="00B5491E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P</w:t>
      </w:r>
      <w:r w:rsidR="006F0ACD">
        <w:rPr>
          <w:rFonts w:eastAsia="Times New Roman" w:cstheme="minorHAnsi"/>
          <w:color w:val="2D3B45"/>
          <w:lang w:eastAsia="en-US"/>
        </w:rPr>
        <w:t>ercentage</w:t>
      </w:r>
    </w:p>
    <w:p w14:paraId="098A432E" w14:textId="77777777" w:rsidR="006F3F27" w:rsidRDefault="006F3F27" w:rsidP="006F3F2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This class uses these methods:</w:t>
      </w:r>
    </w:p>
    <w:p w14:paraId="0FF01350" w14:textId="1DB6728E" w:rsidR="00843DB1" w:rsidRPr="00843DB1" w:rsidRDefault="00A736E5" w:rsidP="00843DB1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apply_discount</w:t>
      </w:r>
      <w:proofErr w:type="spellEnd"/>
      <w:r w:rsidR="006F3F27">
        <w:rPr>
          <w:rFonts w:eastAsia="Times New Roman" w:cstheme="minorHAnsi"/>
          <w:color w:val="2D3B45"/>
          <w:lang w:eastAsia="en-US"/>
        </w:rPr>
        <w:t>(</w:t>
      </w:r>
      <w:proofErr w:type="spellStart"/>
      <w:r>
        <w:rPr>
          <w:rFonts w:eastAsia="Times New Roman" w:cstheme="minorHAnsi"/>
          <w:color w:val="2D3B45"/>
          <w:lang w:eastAsia="en-US"/>
        </w:rPr>
        <w:t>total_amount</w:t>
      </w:r>
      <w:proofErr w:type="spellEnd"/>
      <w:r w:rsidR="006F3F27">
        <w:rPr>
          <w:rFonts w:eastAsia="Times New Roman" w:cstheme="minorHAnsi"/>
          <w:color w:val="2D3B45"/>
          <w:lang w:eastAsia="en-US"/>
        </w:rPr>
        <w:t xml:space="preserve">)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eastAsia="Times New Roman" w:cstheme="minorHAnsi"/>
          <w:color w:val="2D3B45"/>
          <w:lang w:eastAsia="en-US"/>
        </w:rPr>
        <w:t>applies discount to the total amount</w:t>
      </w:r>
      <w:r w:rsidR="00697AB8">
        <w:rPr>
          <w:rFonts w:eastAsia="Times New Roman" w:cstheme="minorHAnsi"/>
          <w:color w:val="2D3B45"/>
          <w:lang w:eastAsia="en-US"/>
        </w:rPr>
        <w:t xml:space="preserve"> owed for the cart.</w:t>
      </w:r>
    </w:p>
    <w:p w14:paraId="27479A62" w14:textId="65AFCD1C" w:rsidR="00843DB1" w:rsidRPr="00843DB1" w:rsidRDefault="00843DB1" w:rsidP="00843DB1">
      <w:pPr>
        <w:pStyle w:val="ListParagraph"/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gramStart"/>
      <w:r>
        <w:rPr>
          <w:rFonts w:eastAsia="Times New Roman" w:cstheme="minorHAnsi"/>
          <w:color w:val="2D3B45"/>
          <w:lang w:eastAsia="en-US"/>
        </w:rPr>
        <w:t xml:space="preserve">No </w:t>
      </w:r>
      <w:r w:rsidRPr="00843DB1">
        <w:rPr>
          <w:rFonts w:eastAsia="Times New Roman" w:cstheme="minorHAnsi"/>
          <w:color w:val="2D3B45"/>
          <w:lang w:eastAsia="en-US"/>
        </w:rPr>
        <w:t xml:space="preserve"> commands</w:t>
      </w:r>
      <w:proofErr w:type="gramEnd"/>
      <w:r w:rsidRPr="00843DB1">
        <w:rPr>
          <w:rFonts w:eastAsia="Times New Roman" w:cstheme="minorHAnsi"/>
          <w:color w:val="2D3B45"/>
          <w:lang w:eastAsia="en-US"/>
        </w:rPr>
        <w:t xml:space="preserve"> </w:t>
      </w:r>
      <w:r>
        <w:rPr>
          <w:rFonts w:eastAsia="Times New Roman" w:cstheme="minorHAnsi"/>
          <w:color w:val="2D3B45"/>
          <w:lang w:eastAsia="en-US"/>
        </w:rPr>
        <w:t xml:space="preserve">can be used </w:t>
      </w:r>
      <w:r w:rsidRPr="00843DB1">
        <w:rPr>
          <w:rFonts w:eastAsia="Times New Roman" w:cstheme="minorHAnsi"/>
          <w:color w:val="2D3B45"/>
          <w:lang w:eastAsia="en-US"/>
        </w:rPr>
        <w:t>to access for this class since it is and)</w:t>
      </w:r>
      <w:r>
        <w:rPr>
          <w:rFonts w:eastAsia="Times New Roman" w:cstheme="minorHAnsi"/>
          <w:color w:val="2D3B45"/>
          <w:lang w:eastAsia="en-US"/>
        </w:rPr>
        <w:tab/>
      </w:r>
    </w:p>
    <w:p w14:paraId="3C7DABE6" w14:textId="77777777" w:rsidR="003C1A36" w:rsidRDefault="003C1A36" w:rsidP="00843DB1">
      <w:pPr>
        <w:suppressAutoHyphens w:val="0"/>
        <w:spacing w:before="100" w:beforeAutospacing="1" w:after="100" w:afterAutospacing="1" w:line="240" w:lineRule="auto"/>
        <w:ind w:left="1440" w:firstLine="0"/>
        <w:rPr>
          <w:rFonts w:eastAsia="Times New Roman" w:cstheme="minorHAnsi"/>
          <w:color w:val="2D3B45"/>
          <w:lang w:eastAsia="en-US"/>
        </w:rPr>
      </w:pPr>
    </w:p>
    <w:p w14:paraId="5649A2B3" w14:textId="51CE8AB9" w:rsidR="00FB4F26" w:rsidRDefault="00FB4F26" w:rsidP="003C1A36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5FA3F9E2" w14:textId="77777777" w:rsidR="00F72BAA" w:rsidRDefault="00F72BAA" w:rsidP="00F72BAA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0171D69B" w14:textId="4E0A7745" w:rsidR="00F72BAA" w:rsidRPr="00247810" w:rsidRDefault="00F72BAA" w:rsidP="00F72BAA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 w:rsidR="000B2232">
        <w:rPr>
          <w:rFonts w:asciiTheme="majorHAnsi" w:eastAsia="Times New Roman" w:hAnsiTheme="majorHAnsi" w:cstheme="majorHAnsi"/>
          <w:color w:val="2D3B45"/>
          <w:lang w:eastAsia="en-US"/>
        </w:rPr>
        <w:t>Percentage</w:t>
      </w:r>
      <w:r w:rsidRPr="00184D41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creates user as an object. This </w:t>
      </w:r>
      <w:r w:rsidR="000B2232">
        <w:rPr>
          <w:rFonts w:asciiTheme="majorHAnsi" w:eastAsia="Times New Roman" w:hAnsiTheme="majorHAnsi" w:cstheme="majorHAnsi"/>
          <w:color w:val="2D3B45"/>
          <w:lang w:eastAsia="en-US"/>
        </w:rPr>
        <w:t>inherits from the Discount class</w:t>
      </w:r>
    </w:p>
    <w:p w14:paraId="0742B946" w14:textId="2F4C983E" w:rsidR="00F72BAA" w:rsidRPr="00FD71CE" w:rsidRDefault="00F72BAA" w:rsidP="00F72BAA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 w:rsidR="000B2232">
        <w:rPr>
          <w:rFonts w:asciiTheme="majorHAnsi" w:eastAsia="Times New Roman" w:hAnsiTheme="majorHAnsi" w:cstheme="majorHAnsi"/>
          <w:color w:val="2D3B45"/>
          <w:lang w:eastAsia="en-US"/>
        </w:rPr>
        <w:t>Percentage</w:t>
      </w:r>
      <w:r w:rsidR="000B2232" w:rsidRPr="00184D41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proofErr w:type="spellEnd"/>
      <w:r w:rsidR="000B2232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class uses the attributes:</w:t>
      </w:r>
    </w:p>
    <w:p w14:paraId="25CA786A" w14:textId="77777777" w:rsidR="00F72BAA" w:rsidRDefault="00F72BAA" w:rsidP="00F72BAA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Total_amount</w:t>
      </w:r>
      <w:proofErr w:type="spellEnd"/>
    </w:p>
    <w:p w14:paraId="637A5282" w14:textId="77777777" w:rsidR="00F72BAA" w:rsidRDefault="00F72BAA" w:rsidP="00F72BAA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percentage</w:t>
      </w:r>
    </w:p>
    <w:p w14:paraId="20A332BA" w14:textId="77777777" w:rsidR="00B5491E" w:rsidRPr="00B5491E" w:rsidRDefault="00B5491E" w:rsidP="00B5491E">
      <w:pPr>
        <w:pStyle w:val="ListParagraph"/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cstheme="minorHAnsi"/>
          <w:color w:val="2D3B45"/>
          <w:shd w:val="clear" w:color="auto" w:fill="FFFFFF"/>
        </w:rPr>
        <w:t xml:space="preserve">Creating objects uses </w:t>
      </w:r>
      <w:proofErr w:type="gramStart"/>
      <w:r w:rsidRPr="00B5491E">
        <w:rPr>
          <w:rFonts w:cstheme="minorHAnsi"/>
          <w:color w:val="2D3B45"/>
          <w:shd w:val="clear" w:color="auto" w:fill="FFFFFF"/>
        </w:rPr>
        <w:t>all of</w:t>
      </w:r>
      <w:proofErr w:type="gramEnd"/>
      <w:r w:rsidRPr="00B5491E">
        <w:rPr>
          <w:rFonts w:cstheme="minorHAnsi"/>
          <w:color w:val="2D3B45"/>
          <w:shd w:val="clear" w:color="auto" w:fill="FFFFFF"/>
        </w:rPr>
        <w:t xml:space="preserve"> these attributes:</w:t>
      </w:r>
    </w:p>
    <w:p w14:paraId="2FDDC750" w14:textId="77777777" w:rsidR="00B5491E" w:rsidRPr="00B5491E" w:rsidRDefault="00B5491E" w:rsidP="00B5491E">
      <w:pPr>
        <w:pStyle w:val="ListParagraph"/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cstheme="minorHAnsi"/>
          <w:color w:val="2D3B45"/>
          <w:shd w:val="clear" w:color="auto" w:fill="FFFFFF"/>
        </w:rPr>
        <w:t>Object creation example:</w:t>
      </w:r>
    </w:p>
    <w:p w14:paraId="528DAFEF" w14:textId="073CB534" w:rsidR="00B5491E" w:rsidRPr="00B5491E" w:rsidRDefault="00B5491E" w:rsidP="00B5491E">
      <w:pPr>
        <w:pStyle w:val="ListParagraph"/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eastAsia="Times New Roman" w:cstheme="minorHAnsi"/>
          <w:color w:val="2D3B45"/>
          <w:lang w:eastAsia="en-US"/>
        </w:rPr>
        <w:t xml:space="preserve">discount1 = </w:t>
      </w:r>
      <w:proofErr w:type="spellStart"/>
      <w:proofErr w:type="gramStart"/>
      <w:r w:rsidRPr="00B5491E">
        <w:rPr>
          <w:rFonts w:eastAsia="Times New Roman" w:cstheme="minorHAnsi"/>
          <w:color w:val="2D3B45"/>
          <w:lang w:eastAsia="en-US"/>
        </w:rPr>
        <w:t>PercentageDiscount</w:t>
      </w:r>
      <w:proofErr w:type="spellEnd"/>
      <w:r w:rsidRPr="00B5491E">
        <w:rPr>
          <w:rFonts w:eastAsia="Times New Roman" w:cstheme="minorHAnsi"/>
          <w:color w:val="2D3B45"/>
          <w:lang w:eastAsia="en-US"/>
        </w:rPr>
        <w:t>(</w:t>
      </w:r>
      <w:proofErr w:type="gramEnd"/>
      <w:r w:rsidRPr="00B5491E">
        <w:rPr>
          <w:rFonts w:eastAsia="Times New Roman" w:cstheme="minorHAnsi"/>
          <w:color w:val="2D3B45"/>
          <w:lang w:eastAsia="en-US"/>
        </w:rPr>
        <w:t>1000, 0.10)</w:t>
      </w:r>
    </w:p>
    <w:p w14:paraId="66BC3F2C" w14:textId="77777777" w:rsidR="00F72BAA" w:rsidRDefault="00F72BAA" w:rsidP="00F72BAA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This class uses these methods:</w:t>
      </w:r>
    </w:p>
    <w:p w14:paraId="54EEC78C" w14:textId="30661752" w:rsidR="00F72BAA" w:rsidRDefault="00F72BAA" w:rsidP="000B2232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apply_discount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proofErr w:type="spellStart"/>
      <w:r>
        <w:rPr>
          <w:rFonts w:eastAsia="Times New Roman" w:cstheme="minorHAnsi"/>
          <w:color w:val="2D3B45"/>
          <w:lang w:eastAsia="en-US"/>
        </w:rPr>
        <w:t>total_amount</w:t>
      </w:r>
      <w:proofErr w:type="spellEnd"/>
      <w:r>
        <w:rPr>
          <w:rFonts w:eastAsia="Times New Roman" w:cstheme="minorHAnsi"/>
          <w:color w:val="2D3B45"/>
          <w:lang w:eastAsia="en-US"/>
        </w:rPr>
        <w:t>) –</w:t>
      </w:r>
      <w:r w:rsidR="000B2232">
        <w:rPr>
          <w:rFonts w:eastAsia="Times New Roman" w:cstheme="minorHAnsi"/>
          <w:color w:val="2D3B45"/>
          <w:lang w:eastAsia="en-US"/>
        </w:rPr>
        <w:t xml:space="preserve"> This</w:t>
      </w:r>
      <w:r>
        <w:rPr>
          <w:rFonts w:eastAsia="Times New Roman" w:cstheme="minorHAnsi"/>
          <w:color w:val="2D3B45"/>
          <w:lang w:eastAsia="en-US"/>
        </w:rPr>
        <w:t xml:space="preserve"> applies discount to the total amount owed for the cart. </w:t>
      </w:r>
      <w:r w:rsidR="000B2232">
        <w:rPr>
          <w:rFonts w:eastAsia="Times New Roman" w:cstheme="minorHAnsi"/>
          <w:color w:val="2D3B45"/>
          <w:lang w:eastAsia="en-US"/>
        </w:rPr>
        <w:t>This print</w:t>
      </w:r>
      <w:r w:rsidR="0065655A">
        <w:rPr>
          <w:rFonts w:eastAsia="Times New Roman" w:cstheme="minorHAnsi"/>
          <w:color w:val="2D3B45"/>
          <w:lang w:eastAsia="en-US"/>
        </w:rPr>
        <w:t>s out the total before and after applying discount (</w:t>
      </w:r>
      <w:proofErr w:type="spellStart"/>
      <w:r w:rsidR="00E755DA">
        <w:rPr>
          <w:rFonts w:eastAsia="Times New Roman" w:cstheme="minorHAnsi"/>
          <w:color w:val="2D3B45"/>
          <w:lang w:eastAsia="en-US"/>
        </w:rPr>
        <w:t>total_amount</w:t>
      </w:r>
      <w:proofErr w:type="spellEnd"/>
      <w:r w:rsidR="002942E7">
        <w:rPr>
          <w:rFonts w:eastAsia="Times New Roman" w:cstheme="minorHAnsi"/>
          <w:color w:val="2D3B45"/>
          <w:lang w:eastAsia="en-US"/>
        </w:rPr>
        <w:t xml:space="preserve"> needs </w:t>
      </w:r>
      <w:r w:rsidR="00E755DA">
        <w:rPr>
          <w:rFonts w:eastAsia="Times New Roman" w:cstheme="minorHAnsi"/>
          <w:color w:val="2D3B45"/>
          <w:lang w:eastAsia="en-US"/>
        </w:rPr>
        <w:t>to be specified before calling method</w:t>
      </w:r>
      <w:r w:rsidR="0065655A">
        <w:rPr>
          <w:rFonts w:eastAsia="Times New Roman" w:cstheme="minorHAnsi"/>
          <w:color w:val="2D3B45"/>
          <w:lang w:eastAsia="en-US"/>
        </w:rPr>
        <w:t>).</w:t>
      </w:r>
    </w:p>
    <w:p w14:paraId="0E47B6CD" w14:textId="18A8129D" w:rsidR="00690274" w:rsidRDefault="00E755DA" w:rsidP="00B5491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D877F2" w:rsidRPr="00D877F2">
        <w:rPr>
          <w:rFonts w:eastAsia="Times New Roman" w:cstheme="minorHAnsi"/>
          <w:color w:val="2D3B45"/>
          <w:lang w:eastAsia="en-US"/>
        </w:rPr>
        <w:t>discount1.apply_</w:t>
      </w:r>
      <w:proofErr w:type="gramStart"/>
      <w:r w:rsidR="00D877F2" w:rsidRPr="00D877F2">
        <w:rPr>
          <w:rFonts w:eastAsia="Times New Roman" w:cstheme="minorHAnsi"/>
          <w:color w:val="2D3B45"/>
          <w:lang w:eastAsia="en-US"/>
        </w:rPr>
        <w:t>discount(</w:t>
      </w:r>
      <w:proofErr w:type="gramEnd"/>
      <w:r w:rsidR="00D877F2" w:rsidRPr="00D877F2">
        <w:rPr>
          <w:rFonts w:eastAsia="Times New Roman" w:cstheme="minorHAnsi"/>
          <w:color w:val="2D3B45"/>
          <w:lang w:eastAsia="en-US"/>
        </w:rPr>
        <w:t>1000)</w:t>
      </w:r>
    </w:p>
    <w:p w14:paraId="05E977F3" w14:textId="77777777" w:rsidR="009A6B91" w:rsidRDefault="009A6B91" w:rsidP="009A6B91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604BC75D" w14:textId="45FE4452" w:rsidR="009A6B91" w:rsidRPr="00247810" w:rsidRDefault="009A6B91" w:rsidP="009A6B91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Fixed</w:t>
      </w:r>
      <w:r w:rsidRPr="00184D41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creates user as an object. This inherits from the Discount class</w:t>
      </w:r>
      <w:r w:rsidR="00594347">
        <w:rPr>
          <w:rFonts w:asciiTheme="majorHAnsi" w:eastAsia="Times New Roman" w:hAnsiTheme="majorHAnsi" w:cstheme="majorHAnsi"/>
          <w:color w:val="2D3B45"/>
          <w:lang w:eastAsia="en-US"/>
        </w:rPr>
        <w:t>.</w:t>
      </w:r>
    </w:p>
    <w:p w14:paraId="562C2AA7" w14:textId="468FE8B6" w:rsidR="009A6B91" w:rsidRPr="00FD71CE" w:rsidRDefault="009A6B91" w:rsidP="009A6B91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Fixed</w:t>
      </w:r>
      <w:r w:rsidRPr="00184D41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uses the attribute:</w:t>
      </w:r>
    </w:p>
    <w:p w14:paraId="776D29C6" w14:textId="436703C1" w:rsidR="009A6B91" w:rsidRDefault="00A60B48" w:rsidP="009A6B91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amount</w:t>
      </w:r>
    </w:p>
    <w:p w14:paraId="3EAABE6A" w14:textId="4BEEA9DB" w:rsidR="009A6B91" w:rsidRPr="00B5491E" w:rsidRDefault="009A6B91" w:rsidP="009A6B91">
      <w:pPr>
        <w:pStyle w:val="ListParagraph"/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cstheme="minorHAnsi"/>
          <w:color w:val="2D3B45"/>
          <w:shd w:val="clear" w:color="auto" w:fill="FFFFFF"/>
        </w:rPr>
        <w:t xml:space="preserve">Creating objects uses </w:t>
      </w:r>
      <w:r w:rsidR="00594347">
        <w:rPr>
          <w:rFonts w:cstheme="minorHAnsi"/>
          <w:color w:val="2D3B45"/>
          <w:shd w:val="clear" w:color="auto" w:fill="FFFFFF"/>
        </w:rPr>
        <w:t>this</w:t>
      </w:r>
      <w:r w:rsidRPr="00B5491E">
        <w:rPr>
          <w:rFonts w:cstheme="minorHAnsi"/>
          <w:color w:val="2D3B45"/>
          <w:shd w:val="clear" w:color="auto" w:fill="FFFFFF"/>
        </w:rPr>
        <w:t xml:space="preserve"> attribute:</w:t>
      </w:r>
    </w:p>
    <w:p w14:paraId="3757BBAE" w14:textId="77777777" w:rsidR="009A6B91" w:rsidRPr="00B5491E" w:rsidRDefault="009A6B91" w:rsidP="009A6B91">
      <w:pPr>
        <w:pStyle w:val="ListParagraph"/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cstheme="minorHAnsi"/>
          <w:color w:val="2D3B45"/>
          <w:shd w:val="clear" w:color="auto" w:fill="FFFFFF"/>
        </w:rPr>
        <w:t>Object creation example:</w:t>
      </w:r>
    </w:p>
    <w:p w14:paraId="3BC7CD84" w14:textId="78ACCE4B" w:rsidR="009A6B91" w:rsidRPr="00B5491E" w:rsidRDefault="009A6B91" w:rsidP="009A6B91">
      <w:pPr>
        <w:pStyle w:val="ListParagraph"/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eastAsia="Times New Roman" w:cstheme="minorHAnsi"/>
          <w:color w:val="2D3B45"/>
          <w:lang w:eastAsia="en-US"/>
        </w:rPr>
        <w:t xml:space="preserve">discount1 = </w:t>
      </w:r>
      <w:proofErr w:type="spellStart"/>
      <w:proofErr w:type="gramStart"/>
      <w:r w:rsidR="00A60B48">
        <w:rPr>
          <w:rFonts w:eastAsia="Times New Roman" w:cstheme="minorHAnsi"/>
          <w:color w:val="2D3B45"/>
          <w:lang w:eastAsia="en-US"/>
        </w:rPr>
        <w:t>FixedDiscount</w:t>
      </w:r>
      <w:proofErr w:type="spellEnd"/>
      <w:r w:rsidRPr="00B5491E">
        <w:rPr>
          <w:rFonts w:eastAsia="Times New Roman" w:cstheme="minorHAnsi"/>
          <w:color w:val="2D3B45"/>
          <w:lang w:eastAsia="en-US"/>
        </w:rPr>
        <w:t>(</w:t>
      </w:r>
      <w:proofErr w:type="gramEnd"/>
      <w:r w:rsidR="00A60B48">
        <w:rPr>
          <w:rFonts w:eastAsia="Times New Roman" w:cstheme="minorHAnsi"/>
          <w:color w:val="2D3B45"/>
          <w:lang w:eastAsia="en-US"/>
        </w:rPr>
        <w:t>200</w:t>
      </w:r>
      <w:r w:rsidRPr="00B5491E">
        <w:rPr>
          <w:rFonts w:eastAsia="Times New Roman" w:cstheme="minorHAnsi"/>
          <w:color w:val="2D3B45"/>
          <w:lang w:eastAsia="en-US"/>
        </w:rPr>
        <w:t>)</w:t>
      </w:r>
    </w:p>
    <w:p w14:paraId="7B24097B" w14:textId="77777777" w:rsidR="009A6B91" w:rsidRDefault="009A6B91" w:rsidP="009A6B91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This class uses these methods:</w:t>
      </w:r>
    </w:p>
    <w:p w14:paraId="308CAD4B" w14:textId="49DE68CE" w:rsidR="009A6B91" w:rsidRDefault="009A6B91" w:rsidP="009A6B91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apply_discount</w:t>
      </w:r>
      <w:proofErr w:type="spellEnd"/>
      <w:r>
        <w:rPr>
          <w:rFonts w:eastAsia="Times New Roman" w:cstheme="minorHAnsi"/>
          <w:color w:val="2D3B45"/>
          <w:lang w:eastAsia="en-US"/>
        </w:rPr>
        <w:t>(amount) – This applies discount to the total amount owed for the cart. This prints out the total before and after applying discount (</w:t>
      </w:r>
      <w:r w:rsidR="0033512D">
        <w:rPr>
          <w:rFonts w:eastAsia="Times New Roman" w:cstheme="minorHAnsi"/>
          <w:color w:val="2D3B45"/>
          <w:lang w:eastAsia="en-US"/>
        </w:rPr>
        <w:t>amoun</w:t>
      </w:r>
      <w:r w:rsidR="00DC6C93">
        <w:rPr>
          <w:rFonts w:eastAsia="Times New Roman" w:cstheme="minorHAnsi"/>
          <w:color w:val="2D3B45"/>
          <w:lang w:eastAsia="en-US"/>
        </w:rPr>
        <w:t>t needs to</w:t>
      </w:r>
      <w:r w:rsidR="00DA22DB">
        <w:rPr>
          <w:rFonts w:eastAsia="Times New Roman" w:cstheme="minorHAnsi"/>
          <w:color w:val="2D3B45"/>
          <w:lang w:eastAsia="en-US"/>
        </w:rPr>
        <w:t xml:space="preserve"> be</w:t>
      </w:r>
      <w:r w:rsidR="00DC6C93">
        <w:rPr>
          <w:rFonts w:eastAsia="Times New Roman" w:cstheme="minorHAnsi"/>
          <w:color w:val="2D3B45"/>
          <w:lang w:eastAsia="en-US"/>
        </w:rPr>
        <w:t xml:space="preserve"> </w:t>
      </w:r>
      <w:r w:rsidR="003B3043">
        <w:rPr>
          <w:rFonts w:eastAsia="Times New Roman" w:cstheme="minorHAnsi"/>
          <w:color w:val="2D3B45"/>
          <w:lang w:eastAsia="en-US"/>
        </w:rPr>
        <w:t>specif</w:t>
      </w:r>
      <w:r w:rsidR="00DA22DB">
        <w:rPr>
          <w:rFonts w:eastAsia="Times New Roman" w:cstheme="minorHAnsi"/>
          <w:color w:val="2D3B45"/>
          <w:lang w:eastAsia="en-US"/>
        </w:rPr>
        <w:t>ied</w:t>
      </w:r>
      <w:r w:rsidR="0033512D">
        <w:rPr>
          <w:rFonts w:eastAsia="Times New Roman" w:cstheme="minorHAnsi"/>
          <w:color w:val="2D3B45"/>
          <w:lang w:eastAsia="en-US"/>
        </w:rPr>
        <w:t>)</w:t>
      </w:r>
      <w:r w:rsidR="0068636B">
        <w:rPr>
          <w:rFonts w:eastAsia="Times New Roman" w:cstheme="minorHAnsi"/>
          <w:color w:val="2D3B45"/>
          <w:lang w:eastAsia="en-US"/>
        </w:rPr>
        <w:t>.</w:t>
      </w:r>
      <w:r>
        <w:rPr>
          <w:rFonts w:eastAsia="Times New Roman" w:cstheme="minorHAnsi"/>
          <w:color w:val="2D3B45"/>
          <w:lang w:eastAsia="en-US"/>
        </w:rPr>
        <w:t xml:space="preserve"> </w:t>
      </w:r>
    </w:p>
    <w:p w14:paraId="1FE0E898" w14:textId="77777777" w:rsidR="009A6B91" w:rsidRDefault="009A6B91" w:rsidP="009A6B91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Pr="00D877F2">
        <w:rPr>
          <w:rFonts w:eastAsia="Times New Roman" w:cstheme="minorHAnsi"/>
          <w:color w:val="2D3B45"/>
          <w:lang w:eastAsia="en-US"/>
        </w:rPr>
        <w:t>discount1.apply_</w:t>
      </w:r>
      <w:proofErr w:type="gramStart"/>
      <w:r w:rsidRPr="00D877F2">
        <w:rPr>
          <w:rFonts w:eastAsia="Times New Roman" w:cstheme="minorHAnsi"/>
          <w:color w:val="2D3B45"/>
          <w:lang w:eastAsia="en-US"/>
        </w:rPr>
        <w:t>discount(</w:t>
      </w:r>
      <w:proofErr w:type="gramEnd"/>
      <w:r w:rsidRPr="00D877F2">
        <w:rPr>
          <w:rFonts w:eastAsia="Times New Roman" w:cstheme="minorHAnsi"/>
          <w:color w:val="2D3B45"/>
          <w:lang w:eastAsia="en-US"/>
        </w:rPr>
        <w:t>1000)</w:t>
      </w:r>
    </w:p>
    <w:p w14:paraId="1EF0C6B5" w14:textId="77777777" w:rsidR="00B5491E" w:rsidRPr="00B5491E" w:rsidRDefault="00B5491E" w:rsidP="00B5491E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0874DD81" w14:textId="0D651E8A" w:rsidR="00BE4CE0" w:rsidRDefault="0062331B" w:rsidP="001F33DD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Proof </w:t>
      </w:r>
      <w:r w:rsidR="00BE4CE0" w:rsidRPr="001F33DD">
        <w:rPr>
          <w:rFonts w:eastAsia="Times New Roman" w:cstheme="minorHAnsi"/>
          <w:color w:val="2D3B45"/>
          <w:lang w:eastAsia="en-US"/>
        </w:rPr>
        <w:t>of the sanity of the code to check the validity of the implemented functionalities</w:t>
      </w:r>
      <w:r w:rsidR="003F5758">
        <w:rPr>
          <w:rFonts w:eastAsia="Times New Roman" w:cstheme="minorHAnsi"/>
          <w:color w:val="2D3B45"/>
          <w:lang w:eastAsia="en-US"/>
        </w:rPr>
        <w:t>(All Screenshots).</w:t>
      </w:r>
    </w:p>
    <w:p w14:paraId="2B952D01" w14:textId="77777777" w:rsidR="0062331B" w:rsidRDefault="0062331B" w:rsidP="0062331B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14088F75" w14:textId="2D6CFA7E" w:rsidR="0062331B" w:rsidRDefault="003F5758" w:rsidP="0062331B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BF41545" wp14:editId="32449E22">
            <wp:extent cx="5775325" cy="8229600"/>
            <wp:effectExtent l="0" t="0" r="3175" b="0"/>
            <wp:docPr id="805249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49618" name="Picture 8052496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BCB59A5" wp14:editId="5D636186">
            <wp:extent cx="5943600" cy="5463540"/>
            <wp:effectExtent l="0" t="0" r="0" b="0"/>
            <wp:docPr id="1347212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12600" name="Picture 13472126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4AEAC0F8" wp14:editId="0EE251CF">
            <wp:extent cx="5943600" cy="7421245"/>
            <wp:effectExtent l="0" t="0" r="0" b="0"/>
            <wp:docPr id="65958473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84736" name="Picture 4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E5DBCE1" wp14:editId="01A2CB71">
            <wp:extent cx="5943600" cy="5977890"/>
            <wp:effectExtent l="0" t="0" r="0" b="3810"/>
            <wp:docPr id="91084831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48315" name="Picture 5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6D039CBD" wp14:editId="0A65E22F">
            <wp:extent cx="5943600" cy="7833360"/>
            <wp:effectExtent l="0" t="0" r="0" b="2540"/>
            <wp:docPr id="1725948915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48915" name="Picture 6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9644194" wp14:editId="650EF8A6">
            <wp:extent cx="5943600" cy="6858000"/>
            <wp:effectExtent l="0" t="0" r="0" b="0"/>
            <wp:docPr id="113514212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4212" name="Picture 7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730D2E14" wp14:editId="377A2CA1">
            <wp:extent cx="5943600" cy="6064885"/>
            <wp:effectExtent l="0" t="0" r="0" b="5715"/>
            <wp:docPr id="201645968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5968" name="Picture 8" descr="A screen 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5A5F9B4" wp14:editId="11926004">
            <wp:extent cx="5943600" cy="5549265"/>
            <wp:effectExtent l="0" t="0" r="0" b="635"/>
            <wp:docPr id="49940416" name="Picture 9" descr="A screen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0416" name="Picture 9" descr="A screenshot of a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48D27530" wp14:editId="4F7D3621">
            <wp:extent cx="5943600" cy="5838825"/>
            <wp:effectExtent l="0" t="0" r="0" b="3175"/>
            <wp:docPr id="996041234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41234" name="Picture 10" descr="A screen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E477" w14:textId="77777777" w:rsidR="0064014E" w:rsidRPr="001F33DD" w:rsidRDefault="0064014E" w:rsidP="0064014E">
      <w:pPr>
        <w:suppressAutoHyphens w:val="0"/>
        <w:spacing w:before="100" w:beforeAutospacing="1" w:after="100" w:afterAutospacing="1" w:line="240" w:lineRule="auto"/>
        <w:ind w:left="2160" w:firstLine="0"/>
        <w:rPr>
          <w:rFonts w:eastAsia="Times New Roman" w:cstheme="minorHAnsi"/>
          <w:color w:val="2D3B45"/>
          <w:lang w:eastAsia="en-US"/>
        </w:rPr>
      </w:pPr>
    </w:p>
    <w:p w14:paraId="269412D2" w14:textId="2FB59C94" w:rsidR="0023145B" w:rsidRDefault="0023145B" w:rsidP="00BE4CE0"/>
    <w:sectPr w:rsidR="0023145B">
      <w:headerReference w:type="default" r:id="rId19"/>
      <w:headerReference w:type="firs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8603" w14:textId="77777777" w:rsidR="005D774F" w:rsidRDefault="005D774F">
      <w:pPr>
        <w:spacing w:line="240" w:lineRule="auto"/>
      </w:pPr>
      <w:r>
        <w:separator/>
      </w:r>
    </w:p>
  </w:endnote>
  <w:endnote w:type="continuationSeparator" w:id="0">
    <w:p w14:paraId="2A474E31" w14:textId="77777777" w:rsidR="005D774F" w:rsidRDefault="005D774F">
      <w:pPr>
        <w:spacing w:line="240" w:lineRule="auto"/>
      </w:pPr>
      <w:r>
        <w:continuationSeparator/>
      </w:r>
    </w:p>
  </w:endnote>
  <w:endnote w:type="continuationNotice" w:id="1">
    <w:p w14:paraId="76317454" w14:textId="77777777" w:rsidR="005D774F" w:rsidRDefault="005D774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2D682" w14:textId="77777777" w:rsidR="005D774F" w:rsidRDefault="005D774F">
      <w:pPr>
        <w:spacing w:line="240" w:lineRule="auto"/>
      </w:pPr>
      <w:r>
        <w:separator/>
      </w:r>
    </w:p>
  </w:footnote>
  <w:footnote w:type="continuationSeparator" w:id="0">
    <w:p w14:paraId="64A6B2D1" w14:textId="77777777" w:rsidR="005D774F" w:rsidRDefault="005D774F">
      <w:pPr>
        <w:spacing w:line="240" w:lineRule="auto"/>
      </w:pPr>
      <w:r>
        <w:continuationSeparator/>
      </w:r>
    </w:p>
  </w:footnote>
  <w:footnote w:type="continuationNotice" w:id="1">
    <w:p w14:paraId="6FA42935" w14:textId="77777777" w:rsidR="005D774F" w:rsidRDefault="005D774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767FE" w14:textId="0FA45830" w:rsidR="0023145B" w:rsidRDefault="00AE44A2">
    <w:pPr>
      <w:pStyle w:val="Header"/>
    </w:pPr>
    <w:sdt>
      <w:sdtPr>
        <w:id w:val="1568531701"/>
        <w:placeholder>
          <w:docPart w:val="6529072EE82A934CAE44B7C9BD05E9F8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BE4CE0">
          <w:t>Mayak</w:t>
        </w:r>
      </w:sdtContent>
    </w:sdt>
    <w:r w:rsidR="00DA087E">
      <w:t xml:space="preserve"> </w:t>
    </w:r>
    <w:r w:rsidR="00DA087E">
      <w:fldChar w:fldCharType="begin"/>
    </w:r>
    <w:r w:rsidR="00DA087E">
      <w:instrText xml:space="preserve"> PAGE   \* MERGEFORMAT </w:instrText>
    </w:r>
    <w:r w:rsidR="00DA087E">
      <w:fldChar w:fldCharType="separate"/>
    </w:r>
    <w:r w:rsidR="00DA087E">
      <w:rPr>
        <w:noProof/>
      </w:rPr>
      <w:t>2</w:t>
    </w:r>
    <w:r w:rsidR="00DA087E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6B8B" w14:textId="154ACD5B" w:rsidR="0023145B" w:rsidRDefault="00AE44A2">
    <w:pPr>
      <w:pStyle w:val="Header"/>
    </w:pPr>
    <w:sdt>
      <w:sdtPr>
        <w:id w:val="-348181431"/>
        <w:placeholder>
          <w:docPart w:val="8F1C5DA2262C44478A362C7DA9EA7DC3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BE4CE0">
          <w:t>Mayak</w:t>
        </w:r>
      </w:sdtContent>
    </w:sdt>
    <w:r w:rsidR="00DA087E">
      <w:t xml:space="preserve"> </w:t>
    </w:r>
    <w:r w:rsidR="00DA087E">
      <w:fldChar w:fldCharType="begin"/>
    </w:r>
    <w:r w:rsidR="00DA087E">
      <w:instrText xml:space="preserve"> PAGE   \* MERGEFORMAT </w:instrText>
    </w:r>
    <w:r w:rsidR="00DA087E">
      <w:fldChar w:fldCharType="separate"/>
    </w:r>
    <w:r w:rsidR="00DA087E">
      <w:rPr>
        <w:noProof/>
      </w:rPr>
      <w:t>1</w:t>
    </w:r>
    <w:r w:rsidR="00DA087E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634BB2"/>
    <w:multiLevelType w:val="multilevel"/>
    <w:tmpl w:val="4E2E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B1B5787"/>
    <w:multiLevelType w:val="multilevel"/>
    <w:tmpl w:val="4572ABF8"/>
    <w:numStyleLink w:val="MLAOutline"/>
  </w:abstractNum>
  <w:num w:numId="1" w16cid:durableId="1536582500">
    <w:abstractNumId w:val="9"/>
  </w:num>
  <w:num w:numId="2" w16cid:durableId="456801169">
    <w:abstractNumId w:val="7"/>
  </w:num>
  <w:num w:numId="3" w16cid:durableId="1083601004">
    <w:abstractNumId w:val="6"/>
  </w:num>
  <w:num w:numId="4" w16cid:durableId="1635673527">
    <w:abstractNumId w:val="5"/>
  </w:num>
  <w:num w:numId="5" w16cid:durableId="2142922009">
    <w:abstractNumId w:val="4"/>
  </w:num>
  <w:num w:numId="6" w16cid:durableId="148178721">
    <w:abstractNumId w:val="8"/>
  </w:num>
  <w:num w:numId="7" w16cid:durableId="1964574997">
    <w:abstractNumId w:val="3"/>
  </w:num>
  <w:num w:numId="8" w16cid:durableId="1608657248">
    <w:abstractNumId w:val="2"/>
  </w:num>
  <w:num w:numId="9" w16cid:durableId="1107117312">
    <w:abstractNumId w:val="1"/>
  </w:num>
  <w:num w:numId="10" w16cid:durableId="2112310578">
    <w:abstractNumId w:val="0"/>
  </w:num>
  <w:num w:numId="11" w16cid:durableId="205070399">
    <w:abstractNumId w:val="11"/>
  </w:num>
  <w:num w:numId="12" w16cid:durableId="348458901">
    <w:abstractNumId w:val="12"/>
  </w:num>
  <w:num w:numId="13" w16cid:durableId="2053655946">
    <w:abstractNumId w:val="13"/>
  </w:num>
  <w:num w:numId="14" w16cid:durableId="634721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E0"/>
    <w:rsid w:val="000117EF"/>
    <w:rsid w:val="00034B6C"/>
    <w:rsid w:val="00043E26"/>
    <w:rsid w:val="00070BE6"/>
    <w:rsid w:val="00095CEE"/>
    <w:rsid w:val="000A6F2F"/>
    <w:rsid w:val="000B2232"/>
    <w:rsid w:val="000D294F"/>
    <w:rsid w:val="000D5DB2"/>
    <w:rsid w:val="000F6203"/>
    <w:rsid w:val="001056C8"/>
    <w:rsid w:val="001216A4"/>
    <w:rsid w:val="00134EEC"/>
    <w:rsid w:val="001516AD"/>
    <w:rsid w:val="0016523C"/>
    <w:rsid w:val="00184D41"/>
    <w:rsid w:val="001901CD"/>
    <w:rsid w:val="001F1255"/>
    <w:rsid w:val="001F33DD"/>
    <w:rsid w:val="002249B0"/>
    <w:rsid w:val="0023145B"/>
    <w:rsid w:val="00244723"/>
    <w:rsid w:val="00247810"/>
    <w:rsid w:val="00267BA3"/>
    <w:rsid w:val="00275FBD"/>
    <w:rsid w:val="002942E7"/>
    <w:rsid w:val="00295A42"/>
    <w:rsid w:val="002965BF"/>
    <w:rsid w:val="002A0CBA"/>
    <w:rsid w:val="002A2B18"/>
    <w:rsid w:val="002B2C58"/>
    <w:rsid w:val="002B3E48"/>
    <w:rsid w:val="002D457D"/>
    <w:rsid w:val="003305D7"/>
    <w:rsid w:val="00331D70"/>
    <w:rsid w:val="0033512D"/>
    <w:rsid w:val="00337569"/>
    <w:rsid w:val="00344968"/>
    <w:rsid w:val="00345F05"/>
    <w:rsid w:val="00351F59"/>
    <w:rsid w:val="00354F6E"/>
    <w:rsid w:val="003623BC"/>
    <w:rsid w:val="00383229"/>
    <w:rsid w:val="003B3043"/>
    <w:rsid w:val="003C1A36"/>
    <w:rsid w:val="003F335D"/>
    <w:rsid w:val="003F5758"/>
    <w:rsid w:val="00492BD3"/>
    <w:rsid w:val="004B129E"/>
    <w:rsid w:val="004B30C0"/>
    <w:rsid w:val="004F3A72"/>
    <w:rsid w:val="004F7A1D"/>
    <w:rsid w:val="00502B71"/>
    <w:rsid w:val="00503011"/>
    <w:rsid w:val="0051595D"/>
    <w:rsid w:val="00543408"/>
    <w:rsid w:val="0055716D"/>
    <w:rsid w:val="00594347"/>
    <w:rsid w:val="005A7982"/>
    <w:rsid w:val="005B2A41"/>
    <w:rsid w:val="005D1EB4"/>
    <w:rsid w:val="005D5D66"/>
    <w:rsid w:val="005D774F"/>
    <w:rsid w:val="00605138"/>
    <w:rsid w:val="0061421B"/>
    <w:rsid w:val="0062331B"/>
    <w:rsid w:val="00634EBF"/>
    <w:rsid w:val="0064014E"/>
    <w:rsid w:val="0065655A"/>
    <w:rsid w:val="00685FB0"/>
    <w:rsid w:val="0068636B"/>
    <w:rsid w:val="00690274"/>
    <w:rsid w:val="00697AB8"/>
    <w:rsid w:val="006A6874"/>
    <w:rsid w:val="006B0929"/>
    <w:rsid w:val="006B25B2"/>
    <w:rsid w:val="006F0ACD"/>
    <w:rsid w:val="006F3F27"/>
    <w:rsid w:val="00701298"/>
    <w:rsid w:val="00714A23"/>
    <w:rsid w:val="00746131"/>
    <w:rsid w:val="00757CFF"/>
    <w:rsid w:val="0079625B"/>
    <w:rsid w:val="00797610"/>
    <w:rsid w:val="007B4A37"/>
    <w:rsid w:val="007D6D1A"/>
    <w:rsid w:val="008107C1"/>
    <w:rsid w:val="00843DB1"/>
    <w:rsid w:val="00855DDD"/>
    <w:rsid w:val="00863F9D"/>
    <w:rsid w:val="00876159"/>
    <w:rsid w:val="0088127D"/>
    <w:rsid w:val="008A704B"/>
    <w:rsid w:val="008B488F"/>
    <w:rsid w:val="008B6CB1"/>
    <w:rsid w:val="008C071F"/>
    <w:rsid w:val="008C7342"/>
    <w:rsid w:val="008E3CBC"/>
    <w:rsid w:val="008F1D51"/>
    <w:rsid w:val="009043E6"/>
    <w:rsid w:val="00910197"/>
    <w:rsid w:val="009106EF"/>
    <w:rsid w:val="00914D38"/>
    <w:rsid w:val="00922843"/>
    <w:rsid w:val="00955F72"/>
    <w:rsid w:val="009A2CB8"/>
    <w:rsid w:val="009A6B91"/>
    <w:rsid w:val="009B0759"/>
    <w:rsid w:val="009C0A58"/>
    <w:rsid w:val="009C3A9F"/>
    <w:rsid w:val="009C7CB3"/>
    <w:rsid w:val="00A07283"/>
    <w:rsid w:val="00A11B4F"/>
    <w:rsid w:val="00A33531"/>
    <w:rsid w:val="00A60B48"/>
    <w:rsid w:val="00A736E5"/>
    <w:rsid w:val="00A83699"/>
    <w:rsid w:val="00A92BF2"/>
    <w:rsid w:val="00AB54F3"/>
    <w:rsid w:val="00AD5B69"/>
    <w:rsid w:val="00AE44A2"/>
    <w:rsid w:val="00AF2EEC"/>
    <w:rsid w:val="00B02533"/>
    <w:rsid w:val="00B17699"/>
    <w:rsid w:val="00B24034"/>
    <w:rsid w:val="00B40918"/>
    <w:rsid w:val="00B44FCE"/>
    <w:rsid w:val="00B5491E"/>
    <w:rsid w:val="00B81A0C"/>
    <w:rsid w:val="00BC23C5"/>
    <w:rsid w:val="00BD69E7"/>
    <w:rsid w:val="00BE3BF7"/>
    <w:rsid w:val="00BE4CE0"/>
    <w:rsid w:val="00C1252C"/>
    <w:rsid w:val="00C23E63"/>
    <w:rsid w:val="00C262C5"/>
    <w:rsid w:val="00C3616E"/>
    <w:rsid w:val="00C5768C"/>
    <w:rsid w:val="00C9345E"/>
    <w:rsid w:val="00CB592A"/>
    <w:rsid w:val="00CE710F"/>
    <w:rsid w:val="00D03543"/>
    <w:rsid w:val="00D07958"/>
    <w:rsid w:val="00D14E0B"/>
    <w:rsid w:val="00D22BF6"/>
    <w:rsid w:val="00D360F8"/>
    <w:rsid w:val="00D43DEF"/>
    <w:rsid w:val="00D7517D"/>
    <w:rsid w:val="00D76396"/>
    <w:rsid w:val="00D877F2"/>
    <w:rsid w:val="00D920E8"/>
    <w:rsid w:val="00DA087E"/>
    <w:rsid w:val="00DA22DB"/>
    <w:rsid w:val="00DC564B"/>
    <w:rsid w:val="00DC5B17"/>
    <w:rsid w:val="00DC5D44"/>
    <w:rsid w:val="00DC6C93"/>
    <w:rsid w:val="00E02275"/>
    <w:rsid w:val="00E30F77"/>
    <w:rsid w:val="00E34EA7"/>
    <w:rsid w:val="00E40ED8"/>
    <w:rsid w:val="00E569EC"/>
    <w:rsid w:val="00E755DA"/>
    <w:rsid w:val="00E8519C"/>
    <w:rsid w:val="00E973A1"/>
    <w:rsid w:val="00EA15D3"/>
    <w:rsid w:val="00EC2E8B"/>
    <w:rsid w:val="00EE07A6"/>
    <w:rsid w:val="00EE56D1"/>
    <w:rsid w:val="00F00ACD"/>
    <w:rsid w:val="00F50717"/>
    <w:rsid w:val="00F574E5"/>
    <w:rsid w:val="00F72BAA"/>
    <w:rsid w:val="00F82CF2"/>
    <w:rsid w:val="00F92ECA"/>
    <w:rsid w:val="00FB4F26"/>
    <w:rsid w:val="00FB5C4B"/>
    <w:rsid w:val="00FD13D8"/>
    <w:rsid w:val="00FD71CE"/>
    <w:rsid w:val="00FF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28928"/>
  <w15:chartTrackingRefBased/>
  <w15:docId w15:val="{1FD955E4-DCB7-0F45-BF26-60979B01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paragraph" w:customStyle="1" w:styleId="TableTitle">
    <w:name w:val="Table Title"/>
    <w:basedOn w:val="Normal"/>
    <w:next w:val="Normal"/>
    <w:uiPriority w:val="3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5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5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Emphasis">
    <w:name w:val="Emphasis"/>
    <w:basedOn w:val="DefaultParagraphFont"/>
    <w:uiPriority w:val="2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4"/>
    <w:qFormat/>
    <w:pPr>
      <w:spacing w:before="240"/>
    </w:pPr>
  </w:style>
  <w:style w:type="paragraph" w:customStyle="1" w:styleId="TableNote">
    <w:name w:val="Table Note"/>
    <w:basedOn w:val="Normal"/>
    <w:uiPriority w:val="4"/>
    <w:qFormat/>
    <w:pPr>
      <w:numPr>
        <w:numId w:val="11"/>
      </w:numPr>
    </w:pPr>
  </w:style>
  <w:style w:type="paragraph" w:customStyle="1" w:styleId="SectionTitle">
    <w:name w:val="Section Title"/>
    <w:basedOn w:val="Normal"/>
    <w:next w:val="Normal"/>
    <w:uiPriority w:val="3"/>
    <w:qFormat/>
    <w:pPr>
      <w:pageBreakBefore/>
      <w:ind w:firstLine="0"/>
      <w:jc w:val="center"/>
      <w:outlineLvl w:val="0"/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apple-converted-space">
    <w:name w:val="apple-converted-space"/>
    <w:basedOn w:val="DefaultParagraphFont"/>
    <w:rsid w:val="00BE4CE0"/>
  </w:style>
  <w:style w:type="paragraph" w:styleId="ListParagraph">
    <w:name w:val="List Paragraph"/>
    <w:basedOn w:val="Normal"/>
    <w:uiPriority w:val="34"/>
    <w:unhideWhenUsed/>
    <w:qFormat/>
    <w:rsid w:val="001F33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7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wmayak/Library/Containers/com.microsoft.Word/Data/Library/Application%20Support/Microsoft/Office/16.0/DTS/en-US%7b69093E10-4972-3142-98B9-E927B91477F0%7d/%7bE3D612BF-5995-4D4A-95BE-FCCB64A6F2BC%7dtf1000209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29072EE82A934CAE44B7C9BD05E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165A8-4801-A141-B09D-05ECFB1E5436}"/>
      </w:docPartPr>
      <w:docPartBody>
        <w:p w:rsidR="00B9243B" w:rsidRDefault="00B9243B">
          <w:pPr>
            <w:pStyle w:val="6529072EE82A934CAE44B7C9BD05E9F8"/>
          </w:pPr>
          <w:r>
            <w:t>Row Heading</w:t>
          </w:r>
        </w:p>
      </w:docPartBody>
    </w:docPart>
    <w:docPart>
      <w:docPartPr>
        <w:name w:val="8F1C5DA2262C44478A362C7DA9EA7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12745-8088-E149-BF8A-AAF1D38FF9AF}"/>
      </w:docPartPr>
      <w:docPartBody>
        <w:p w:rsidR="00B9243B" w:rsidRDefault="00B9243B">
          <w:pPr>
            <w:pStyle w:val="8F1C5DA2262C44478A362C7DA9EA7DC3"/>
          </w:pPr>
          <w:r>
            <w:t>Row Heading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3B"/>
    <w:rsid w:val="002718C1"/>
    <w:rsid w:val="0051595D"/>
    <w:rsid w:val="00627C37"/>
    <w:rsid w:val="00B9243B"/>
    <w:rsid w:val="00D43DEF"/>
    <w:rsid w:val="00F3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"/>
    <w:qFormat/>
    <w:rPr>
      <w:i/>
      <w:iCs/>
    </w:rPr>
  </w:style>
  <w:style w:type="paragraph" w:customStyle="1" w:styleId="6529072EE82A934CAE44B7C9BD05E9F8">
    <w:name w:val="6529072EE82A934CAE44B7C9BD05E9F8"/>
  </w:style>
  <w:style w:type="paragraph" w:customStyle="1" w:styleId="8F1C5DA2262C44478A362C7DA9EA7DC3">
    <w:name w:val="8F1C5DA2262C44478A362C7DA9EA7DC3"/>
  </w:style>
  <w:style w:type="paragraph" w:styleId="Bibliography">
    <w:name w:val="Bibliography"/>
    <w:basedOn w:val="Normal"/>
    <w:next w:val="Normal"/>
    <w:uiPriority w:val="37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Mayak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597082-B349-43B0-B21E-87F724ED6E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{E3D612BF-5995-4D4A-95BE-FCCB64A6F2BC}tf10002092.dotx</Template>
  <TotalTime>0</TotalTime>
  <Pages>14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Mayak</dc:creator>
  <cp:keywords/>
  <dc:description/>
  <cp:lastModifiedBy>Mayak, Andrew</cp:lastModifiedBy>
  <cp:revision>2</cp:revision>
  <dcterms:created xsi:type="dcterms:W3CDTF">2025-03-13T20:55:00Z</dcterms:created>
  <dcterms:modified xsi:type="dcterms:W3CDTF">2025-03-13T20:55:00Z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TC039848419991</vt:lpwstr>
  </property>
  <property fmtid="{D5CDD505-2E9C-101B-9397-08002B2CF9AE}" pid="3" name="AssetID">
    <vt:lpwstr>TF10002068</vt:lpwstr>
  </property>
</Properties>
</file>